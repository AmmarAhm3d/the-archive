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4" w:type="pct"/>
        <w:jc w:val="center"/>
        <w:tblLook w:val="04A0" w:firstRow="1" w:lastRow="0" w:firstColumn="1" w:lastColumn="0" w:noHBand="0" w:noVBand="1"/>
      </w:tblPr>
      <w:tblGrid>
        <w:gridCol w:w="9852"/>
      </w:tblGrid>
      <w:tr w:rsidR="00BF4423" w:rsidRPr="00BF4423" w14:paraId="7994A540" w14:textId="77777777" w:rsidTr="00CF2917">
        <w:trPr>
          <w:trHeight w:val="2880"/>
          <w:jc w:val="center"/>
        </w:trPr>
        <w:tc>
          <w:tcPr>
            <w:tcW w:w="5000" w:type="pct"/>
          </w:tcPr>
          <w:p w14:paraId="211814DF" w14:textId="77777777" w:rsidR="00BF4423" w:rsidRPr="00BF4423" w:rsidRDefault="00BF4423" w:rsidP="000A4018">
            <w:pPr>
              <w:pStyle w:val="NoSpacing"/>
              <w:spacing w:after="100" w:afterAutospacing="1"/>
              <w:ind w:right="666"/>
              <w:jc w:val="center"/>
              <w:rPr>
                <w:rFonts w:eastAsia="DejaVu Sans"/>
                <w:kern w:val="2"/>
                <w:sz w:val="24"/>
                <w:szCs w:val="24"/>
                <w:lang w:eastAsia="hi-IN" w:bidi="hi-IN"/>
              </w:rPr>
            </w:pPr>
            <w:r w:rsidRPr="00BF4423">
              <w:rPr>
                <w:rFonts w:eastAsia="DejaVu Sans"/>
                <w:b/>
                <w:kern w:val="2"/>
                <w:sz w:val="36"/>
                <w:szCs w:val="36"/>
                <w:lang w:eastAsia="hi-IN" w:bidi="hi-IN"/>
              </w:rPr>
              <w:t xml:space="preserve">National University of Computer and Emerging </w:t>
            </w:r>
            <w:r w:rsidR="00CF2917">
              <w:rPr>
                <w:rFonts w:eastAsia="DejaVu Sans"/>
                <w:b/>
                <w:kern w:val="2"/>
                <w:sz w:val="36"/>
                <w:szCs w:val="36"/>
                <w:lang w:eastAsia="hi-IN" w:bidi="hi-IN"/>
              </w:rPr>
              <w:t>S</w:t>
            </w:r>
            <w:r w:rsidRPr="00BF4423">
              <w:rPr>
                <w:rFonts w:eastAsia="DejaVu Sans"/>
                <w:b/>
                <w:kern w:val="2"/>
                <w:sz w:val="36"/>
                <w:szCs w:val="36"/>
                <w:lang w:eastAsia="hi-IN" w:bidi="hi-IN"/>
              </w:rPr>
              <w:t xml:space="preserve">ciences       </w:t>
            </w:r>
          </w:p>
          <w:p w14:paraId="33E583E8" w14:textId="77777777" w:rsidR="00BF4423" w:rsidRPr="00BD37C2" w:rsidRDefault="00BF4423" w:rsidP="000A4018">
            <w:pPr>
              <w:pStyle w:val="NoSpacing"/>
              <w:spacing w:after="100" w:afterAutospacing="1"/>
              <w:ind w:right="666"/>
              <w:jc w:val="center"/>
              <w:rPr>
                <w:caps/>
              </w:rPr>
            </w:pPr>
          </w:p>
          <w:p w14:paraId="07022D68" w14:textId="77777777" w:rsidR="00BF4423" w:rsidRPr="00BD37C2" w:rsidRDefault="00366903" w:rsidP="000A4018">
            <w:pPr>
              <w:ind w:right="666"/>
              <w:jc w:val="center"/>
            </w:pPr>
            <w:r w:rsidRPr="00A23C72">
              <w:rPr>
                <w:noProof/>
              </w:rPr>
              <w:drawing>
                <wp:inline distT="0" distB="0" distL="0" distR="0" wp14:anchorId="609806E7" wp14:editId="434DC4B4">
                  <wp:extent cx="1581150" cy="1539541"/>
                  <wp:effectExtent l="0" t="0" r="0" b="381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8809" cy="1546998"/>
                          </a:xfrm>
                          <a:prstGeom prst="rect">
                            <a:avLst/>
                          </a:prstGeom>
                          <a:solidFill>
                            <a:srgbClr val="FFFFFF"/>
                          </a:solidFill>
                          <a:ln>
                            <a:noFill/>
                          </a:ln>
                        </pic:spPr>
                      </pic:pic>
                    </a:graphicData>
                  </a:graphic>
                </wp:inline>
              </w:drawing>
            </w:r>
          </w:p>
        </w:tc>
      </w:tr>
      <w:tr w:rsidR="00BF4423" w:rsidRPr="00BF4423" w14:paraId="2EE3CF20" w14:textId="77777777" w:rsidTr="00CF2917">
        <w:trPr>
          <w:trHeight w:val="2880"/>
          <w:jc w:val="center"/>
        </w:trPr>
        <w:tc>
          <w:tcPr>
            <w:tcW w:w="5000" w:type="pct"/>
          </w:tcPr>
          <w:p w14:paraId="56948A79" w14:textId="77777777" w:rsidR="00BF4423" w:rsidRPr="00BD37C2" w:rsidRDefault="00BF4423" w:rsidP="00222F78">
            <w:pPr>
              <w:pStyle w:val="NoSpacing"/>
              <w:spacing w:before="100" w:beforeAutospacing="1"/>
              <w:ind w:right="666"/>
              <w:rPr>
                <w:sz w:val="80"/>
                <w:szCs w:val="80"/>
              </w:rPr>
            </w:pPr>
          </w:p>
          <w:p w14:paraId="1B913879" w14:textId="0F027F87" w:rsidR="00BF4423" w:rsidRPr="00EB1F71" w:rsidRDefault="00227B52" w:rsidP="000A4018">
            <w:pPr>
              <w:pStyle w:val="NoSpacing"/>
              <w:spacing w:before="100" w:beforeAutospacing="1"/>
              <w:ind w:right="666"/>
              <w:jc w:val="center"/>
              <w:rPr>
                <w:sz w:val="52"/>
                <w:szCs w:val="52"/>
              </w:rPr>
            </w:pPr>
            <w:r w:rsidRPr="00EB1F71">
              <w:rPr>
                <w:sz w:val="52"/>
                <w:szCs w:val="52"/>
              </w:rPr>
              <w:t>In lab</w:t>
            </w:r>
          </w:p>
          <w:p w14:paraId="2D303EBE" w14:textId="77777777" w:rsidR="00BF4423" w:rsidRPr="00BF4423" w:rsidRDefault="00BF4423" w:rsidP="00C37E59">
            <w:pPr>
              <w:pStyle w:val="NoSpacing"/>
              <w:spacing w:before="100" w:beforeAutospacing="1"/>
              <w:ind w:right="666"/>
              <w:jc w:val="center"/>
              <w:rPr>
                <w:rFonts w:eastAsia="DejaVu Sans"/>
                <w:kern w:val="2"/>
                <w:sz w:val="32"/>
                <w:szCs w:val="32"/>
                <w:lang w:eastAsia="hi-IN" w:bidi="hi-IN"/>
              </w:rPr>
            </w:pPr>
            <w:r w:rsidRPr="00BD37C2">
              <w:rPr>
                <w:sz w:val="32"/>
                <w:szCs w:val="32"/>
              </w:rPr>
              <w:t>“</w:t>
            </w:r>
            <w:r w:rsidR="00C57545">
              <w:rPr>
                <w:sz w:val="32"/>
                <w:szCs w:val="32"/>
              </w:rPr>
              <w:t>Erwin</w:t>
            </w:r>
            <w:r w:rsidRPr="00BD37C2">
              <w:rPr>
                <w:sz w:val="32"/>
                <w:szCs w:val="32"/>
              </w:rPr>
              <w:t>”</w:t>
            </w:r>
          </w:p>
        </w:tc>
      </w:tr>
      <w:tr w:rsidR="00BF4423" w:rsidRPr="00BF4423" w14:paraId="7BF6359B" w14:textId="77777777" w:rsidTr="00ED6D5B">
        <w:trPr>
          <w:trHeight w:val="80"/>
          <w:jc w:val="center"/>
        </w:trPr>
        <w:tc>
          <w:tcPr>
            <w:tcW w:w="5000" w:type="pct"/>
          </w:tcPr>
          <w:p w14:paraId="748DB8C4" w14:textId="77777777" w:rsidR="00BF4423" w:rsidRPr="00BD37C2" w:rsidRDefault="00BF4423" w:rsidP="000A4018">
            <w:pPr>
              <w:pStyle w:val="NoSpacing"/>
              <w:tabs>
                <w:tab w:val="left" w:pos="3465"/>
              </w:tabs>
              <w:ind w:right="666"/>
              <w:rPr>
                <w:sz w:val="18"/>
                <w:szCs w:val="18"/>
              </w:rPr>
            </w:pPr>
            <w:r w:rsidRPr="00BD37C2">
              <w:rPr>
                <w:sz w:val="18"/>
                <w:szCs w:val="18"/>
              </w:rPr>
              <w:tab/>
            </w:r>
          </w:p>
        </w:tc>
      </w:tr>
      <w:tr w:rsidR="00BF4423" w:rsidRPr="00BF4423" w14:paraId="790EC819" w14:textId="77777777" w:rsidTr="00ED6D5B">
        <w:trPr>
          <w:trHeight w:val="720"/>
          <w:jc w:val="center"/>
        </w:trPr>
        <w:tc>
          <w:tcPr>
            <w:tcW w:w="5000" w:type="pct"/>
            <w:vAlign w:val="center"/>
          </w:tcPr>
          <w:p w14:paraId="2F7365A2" w14:textId="77777777" w:rsidR="00BF4423" w:rsidRPr="00BD37C2" w:rsidRDefault="00BF4423" w:rsidP="000A4018">
            <w:pPr>
              <w:pStyle w:val="NoSpacing"/>
              <w:ind w:right="666"/>
              <w:jc w:val="center"/>
              <w:rPr>
                <w:sz w:val="44"/>
                <w:szCs w:val="44"/>
              </w:rPr>
            </w:pPr>
            <w:r w:rsidRPr="00BD37C2">
              <w:rPr>
                <w:sz w:val="44"/>
                <w:szCs w:val="44"/>
              </w:rPr>
              <w:t>Database Systems</w:t>
            </w:r>
          </w:p>
        </w:tc>
      </w:tr>
      <w:tr w:rsidR="00BF4423" w:rsidRPr="00BF4423" w14:paraId="1820EBFF" w14:textId="77777777" w:rsidTr="00CF2917">
        <w:trPr>
          <w:trHeight w:val="360"/>
          <w:jc w:val="center"/>
        </w:trPr>
        <w:tc>
          <w:tcPr>
            <w:tcW w:w="5000" w:type="pct"/>
            <w:vAlign w:val="center"/>
          </w:tcPr>
          <w:p w14:paraId="471F5587" w14:textId="493B6D07" w:rsidR="00BF4423" w:rsidRPr="00BF4423" w:rsidRDefault="00D31AE2" w:rsidP="006B17E9">
            <w:pPr>
              <w:pStyle w:val="NoSpacing"/>
              <w:ind w:right="666"/>
              <w:jc w:val="center"/>
            </w:pPr>
            <w:r>
              <w:rPr>
                <w:sz w:val="32"/>
              </w:rPr>
              <w:t>Spring 20</w:t>
            </w:r>
            <w:r w:rsidR="00E511DB">
              <w:rPr>
                <w:sz w:val="32"/>
              </w:rPr>
              <w:t>2</w:t>
            </w:r>
            <w:r w:rsidR="003F3B05">
              <w:rPr>
                <w:sz w:val="32"/>
              </w:rPr>
              <w:t>3</w:t>
            </w:r>
            <w:bookmarkStart w:id="0" w:name="_GoBack"/>
            <w:bookmarkEnd w:id="0"/>
          </w:p>
        </w:tc>
      </w:tr>
    </w:tbl>
    <w:p w14:paraId="420A41D8" w14:textId="77777777" w:rsidR="007A51D8" w:rsidRDefault="007A51D8" w:rsidP="00366903"/>
    <w:p w14:paraId="1E8CDBC1" w14:textId="77777777" w:rsidR="00ED6D5B" w:rsidRDefault="00ED6D5B"/>
    <w:p w14:paraId="1CD73E40" w14:textId="77777777" w:rsidR="00ED6D5B" w:rsidRDefault="00ED6D5B"/>
    <w:p w14:paraId="087BED80" w14:textId="77777777" w:rsidR="00ED6D5B" w:rsidRDefault="00ED6D5B"/>
    <w:p w14:paraId="15530F95" w14:textId="77777777" w:rsidR="00ED6D5B" w:rsidRDefault="00ED6D5B"/>
    <w:p w14:paraId="2E8996EE" w14:textId="77777777" w:rsidR="00ED6D5B" w:rsidRDefault="00ED6D5B"/>
    <w:p w14:paraId="6F6FED18" w14:textId="77777777" w:rsidR="00ED6D5B" w:rsidRDefault="00ED6D5B"/>
    <w:p w14:paraId="33E79A3F" w14:textId="77777777" w:rsidR="00ED6D5B" w:rsidRDefault="00ED6D5B"/>
    <w:p w14:paraId="57152559" w14:textId="77777777" w:rsidR="00ED6D5B" w:rsidRDefault="00ED6D5B"/>
    <w:p w14:paraId="6146A597" w14:textId="77777777" w:rsidR="00ED6D5B" w:rsidRDefault="00ED6D5B" w:rsidP="00ED6D5B">
      <w:pPr>
        <w:jc w:val="center"/>
      </w:pPr>
    </w:p>
    <w:p w14:paraId="6E4B7F06" w14:textId="77777777" w:rsidR="00ED6D5B" w:rsidRDefault="00ED6D5B" w:rsidP="00ED6D5B">
      <w:pPr>
        <w:jc w:val="center"/>
      </w:pPr>
    </w:p>
    <w:p w14:paraId="6154FBF8" w14:textId="77777777" w:rsidR="00ED6D5B" w:rsidRDefault="00ED6D5B" w:rsidP="00ED6D5B">
      <w:pPr>
        <w:jc w:val="center"/>
      </w:pPr>
    </w:p>
    <w:p w14:paraId="14533D6D" w14:textId="77777777" w:rsidR="00ED6D5B" w:rsidRDefault="00ED6D5B" w:rsidP="00ED6D5B">
      <w:pPr>
        <w:jc w:val="center"/>
      </w:pPr>
    </w:p>
    <w:p w14:paraId="58683A64" w14:textId="77777777" w:rsidR="00ED6D5B" w:rsidRDefault="00ED6D5B" w:rsidP="00ED6D5B">
      <w:pPr>
        <w:jc w:val="center"/>
      </w:pPr>
    </w:p>
    <w:p w14:paraId="3194E638" w14:textId="77777777" w:rsidR="00ED6D5B" w:rsidRPr="00A323DF" w:rsidRDefault="00ED6D5B" w:rsidP="00ED6D5B">
      <w:pPr>
        <w:jc w:val="center"/>
      </w:pPr>
      <w:r w:rsidRPr="00A323DF">
        <w:t>Department of Computer Science</w:t>
      </w:r>
    </w:p>
    <w:p w14:paraId="3850CEA8" w14:textId="77777777" w:rsidR="00BF4423" w:rsidRPr="00BF4423" w:rsidRDefault="00ED6D5B" w:rsidP="00861A29">
      <w:pPr>
        <w:jc w:val="center"/>
        <w:sectPr w:rsidR="00BF4423" w:rsidRPr="00BF4423" w:rsidSect="007A51D8">
          <w:pgSz w:w="12240" w:h="15840"/>
          <w:pgMar w:top="1440" w:right="1440" w:bottom="1440" w:left="1440" w:header="720" w:footer="720" w:gutter="0"/>
          <w:cols w:space="720"/>
          <w:docGrid w:linePitch="360"/>
        </w:sectPr>
      </w:pPr>
      <w:r w:rsidRPr="00A323DF">
        <w:t>FAST-NU, Lahore, Pakistan</w:t>
      </w:r>
    </w:p>
    <w:p w14:paraId="0F14D47B" w14:textId="77777777" w:rsidR="00E755F3" w:rsidRDefault="00E755F3" w:rsidP="00D059D5"/>
    <w:p w14:paraId="2D28372B" w14:textId="77777777" w:rsidR="00644566" w:rsidRDefault="00644566" w:rsidP="00D059D5"/>
    <w:p w14:paraId="7AD94735" w14:textId="77777777" w:rsidR="00F5632F" w:rsidRDefault="00F5632F" w:rsidP="00D059D5">
      <w:pPr>
        <w:rPr>
          <w:b/>
        </w:rPr>
      </w:pPr>
      <w:r>
        <w:rPr>
          <w:b/>
        </w:rPr>
        <w:t xml:space="preserve">Objectives: </w:t>
      </w:r>
    </w:p>
    <w:p w14:paraId="7C8DAD3E" w14:textId="19223AA8" w:rsidR="00F5632F" w:rsidRDefault="00F5632F" w:rsidP="00F5632F">
      <w:pPr>
        <w:pStyle w:val="ListParagraph"/>
      </w:pPr>
      <w:r w:rsidRPr="00F25400">
        <w:t xml:space="preserve">In this lab, students will </w:t>
      </w:r>
      <w:r w:rsidR="005C244C">
        <w:t>design</w:t>
      </w:r>
      <w:r w:rsidR="004973EE">
        <w:t xml:space="preserve"> a database schema in </w:t>
      </w:r>
      <w:r w:rsidR="00A95325">
        <w:t>Erwin.</w:t>
      </w:r>
    </w:p>
    <w:p w14:paraId="51310EAE" w14:textId="77777777" w:rsidR="00A95325" w:rsidRPr="00F25400" w:rsidRDefault="00A95325" w:rsidP="00F5632F">
      <w:pPr>
        <w:pStyle w:val="ListParagraph"/>
      </w:pPr>
    </w:p>
    <w:p w14:paraId="623C206D" w14:textId="77777777" w:rsidR="0025534F" w:rsidRDefault="0025534F" w:rsidP="00D059D5">
      <w:pPr>
        <w:rPr>
          <w:b/>
        </w:rPr>
      </w:pPr>
      <w:r>
        <w:rPr>
          <w:b/>
        </w:rPr>
        <w:t>Submission Instructions:</w:t>
      </w:r>
    </w:p>
    <w:p w14:paraId="37B4EE02" w14:textId="7116E958" w:rsidR="000E0E4D" w:rsidRDefault="000E49F5" w:rsidP="000E0E4D">
      <w:pPr>
        <w:pStyle w:val="ListParagraph"/>
        <w:numPr>
          <w:ilvl w:val="0"/>
          <w:numId w:val="22"/>
        </w:numPr>
      </w:pPr>
      <w:r>
        <w:t>Submit</w:t>
      </w:r>
      <w:r w:rsidR="00632332">
        <w:t xml:space="preserve"> a</w:t>
      </w:r>
      <w:r>
        <w:t xml:space="preserve"> screenshot of your diagram</w:t>
      </w:r>
      <w:r w:rsidR="005F2A65">
        <w:t xml:space="preserve"> named as (L1</w:t>
      </w:r>
      <w:r w:rsidR="00E94261">
        <w:t>9</w:t>
      </w:r>
      <w:r w:rsidR="005F2A65">
        <w:t>_000.jpeg)</w:t>
      </w:r>
      <w:r>
        <w:t xml:space="preserve"> and the </w:t>
      </w:r>
      <w:r w:rsidR="00327319">
        <w:t>e</w:t>
      </w:r>
      <w:r w:rsidR="00C57545">
        <w:t>rwin</w:t>
      </w:r>
      <w:r>
        <w:t xml:space="preserve"> file</w:t>
      </w:r>
      <w:r w:rsidR="005F2A65">
        <w:t xml:space="preserve"> named as (L1</w:t>
      </w:r>
      <w:r w:rsidR="00E94261">
        <w:t>9</w:t>
      </w:r>
      <w:r w:rsidR="005F2A65">
        <w:t>_000.</w:t>
      </w:r>
      <w:r w:rsidR="00C57545">
        <w:t>erwin</w:t>
      </w:r>
      <w:r w:rsidR="005F2A65">
        <w:t>)</w:t>
      </w:r>
      <w:r>
        <w:t>.</w:t>
      </w:r>
    </w:p>
    <w:p w14:paraId="3541E84C" w14:textId="77777777" w:rsidR="00A95325" w:rsidRDefault="00A95325" w:rsidP="00A95325">
      <w:pPr>
        <w:rPr>
          <w:rFonts w:ascii="Century Gothic" w:hAnsi="Century Gothic"/>
          <w:b/>
          <w:sz w:val="22"/>
        </w:rPr>
      </w:pPr>
    </w:p>
    <w:p w14:paraId="01145723" w14:textId="3C798E37" w:rsidR="00A95325" w:rsidRPr="00A17A3C" w:rsidRDefault="00A95325" w:rsidP="00A95325">
      <w:pPr>
        <w:rPr>
          <w:b/>
          <w:sz w:val="22"/>
        </w:rPr>
      </w:pPr>
      <w:r w:rsidRPr="00A17A3C">
        <w:rPr>
          <w:b/>
          <w:sz w:val="22"/>
        </w:rPr>
        <w:t>State Life Insurance Divisional Office Database</w:t>
      </w:r>
    </w:p>
    <w:p w14:paraId="1E51AF52" w14:textId="77777777" w:rsidR="00A95325" w:rsidRPr="00A17A3C" w:rsidRDefault="00A95325" w:rsidP="00A95325">
      <w:pPr>
        <w:rPr>
          <w:b/>
          <w:sz w:val="22"/>
        </w:rPr>
      </w:pPr>
    </w:p>
    <w:p w14:paraId="045F8062" w14:textId="5FE6DDCC" w:rsidR="00A95325" w:rsidRPr="00A17A3C" w:rsidRDefault="00A95325" w:rsidP="00A95325">
      <w:pPr>
        <w:rPr>
          <w:sz w:val="22"/>
        </w:rPr>
      </w:pPr>
      <w:r w:rsidRPr="00A17A3C">
        <w:rPr>
          <w:sz w:val="22"/>
        </w:rPr>
        <w:t>The Divisional office of the State Life Insurance keeps all the necessary information about the policy holders in a database. A policy holder (the person who registers for Life insurance) pays a premium until the maturity of the policy or his death, at which time the sum assured and bonus is paid to the nominee. The premium to be paid is worked out based on the age of the person proposed and the term of the policy.</w:t>
      </w:r>
    </w:p>
    <w:p w14:paraId="5ECCD896" w14:textId="77777777" w:rsidR="00A95325" w:rsidRPr="00A17A3C" w:rsidRDefault="00A95325" w:rsidP="00A95325">
      <w:pPr>
        <w:rPr>
          <w:sz w:val="22"/>
        </w:rPr>
      </w:pPr>
    </w:p>
    <w:p w14:paraId="739DE589" w14:textId="77777777" w:rsidR="00A95325" w:rsidRPr="00A17A3C" w:rsidRDefault="00A95325" w:rsidP="00A95325">
      <w:pPr>
        <w:rPr>
          <w:sz w:val="22"/>
        </w:rPr>
      </w:pPr>
      <w:r w:rsidRPr="00A17A3C">
        <w:rPr>
          <w:sz w:val="22"/>
        </w:rPr>
        <w:t>State Life division keeps the following information about each policy holder: social security number, name, address, date of birth, description of the terms of the policy and the annual premium.</w:t>
      </w:r>
    </w:p>
    <w:p w14:paraId="0B7BC111" w14:textId="77777777" w:rsidR="00A95325" w:rsidRPr="00A17A3C" w:rsidRDefault="00A95325" w:rsidP="00A95325">
      <w:pPr>
        <w:rPr>
          <w:sz w:val="22"/>
        </w:rPr>
      </w:pPr>
    </w:p>
    <w:p w14:paraId="25AA6C3D" w14:textId="77777777" w:rsidR="00A95325" w:rsidRPr="00A17A3C" w:rsidRDefault="00A95325" w:rsidP="00A95325">
      <w:pPr>
        <w:rPr>
          <w:sz w:val="22"/>
        </w:rPr>
      </w:pPr>
      <w:r w:rsidRPr="00A17A3C">
        <w:rPr>
          <w:sz w:val="22"/>
        </w:rPr>
        <w:t>The corporation has divided its division into 15 zones for its convenience. Each zone has its manager. Every zone has a number of agents allotted, typically ranging from 10 to 20. Every agent must procure a minimum of 10 customers.</w:t>
      </w:r>
    </w:p>
    <w:p w14:paraId="16072971" w14:textId="77777777" w:rsidR="00A95325" w:rsidRPr="00A17A3C" w:rsidRDefault="00A95325" w:rsidP="00A95325">
      <w:pPr>
        <w:rPr>
          <w:sz w:val="22"/>
        </w:rPr>
      </w:pPr>
    </w:p>
    <w:p w14:paraId="2BCDA041" w14:textId="77777777" w:rsidR="00A95325" w:rsidRPr="00A17A3C" w:rsidRDefault="00A95325" w:rsidP="00A95325">
      <w:pPr>
        <w:rPr>
          <w:sz w:val="22"/>
        </w:rPr>
      </w:pPr>
      <w:r w:rsidRPr="00A17A3C">
        <w:rPr>
          <w:sz w:val="22"/>
        </w:rPr>
        <w:t>Draw an E-R diagram for the Divisional office database (state any assumptions you believe you need to make in order to develop a complete diagram). Identify the key attribute (attributes) for each entity and the cardinality of each entity relationship.</w:t>
      </w:r>
    </w:p>
    <w:p w14:paraId="32AE379B" w14:textId="77777777" w:rsidR="00861A29" w:rsidRPr="00CC007D" w:rsidRDefault="00861A29" w:rsidP="00CC007D">
      <w:pPr>
        <w:ind w:right="743"/>
      </w:pPr>
    </w:p>
    <w:sectPr w:rsidR="00861A29" w:rsidRPr="00CC007D" w:rsidSect="007A51D8">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100DE" w14:textId="77777777" w:rsidR="0042569E" w:rsidRDefault="0042569E" w:rsidP="00BD37C2">
      <w:r>
        <w:separator/>
      </w:r>
    </w:p>
  </w:endnote>
  <w:endnote w:type="continuationSeparator" w:id="0">
    <w:p w14:paraId="1EB431BC" w14:textId="77777777" w:rsidR="0042569E" w:rsidRDefault="0042569E" w:rsidP="00BD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MS Mincho"/>
    <w:charset w:val="80"/>
    <w:family w:val="auto"/>
    <w:pitch w:val="variable"/>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751F8" w14:textId="57C7ADC4" w:rsidR="007A51D8" w:rsidRPr="00CF2917" w:rsidRDefault="007A51D8">
    <w:pPr>
      <w:pStyle w:val="Footer"/>
      <w:rPr>
        <w:sz w:val="24"/>
      </w:rPr>
    </w:pPr>
    <w:r w:rsidRPr="00CF2917">
      <w:rPr>
        <w:sz w:val="24"/>
      </w:rPr>
      <w:t xml:space="preserve">Page </w:t>
    </w:r>
    <w:r w:rsidR="008B08E4" w:rsidRPr="00CF2917">
      <w:rPr>
        <w:sz w:val="24"/>
      </w:rPr>
      <w:fldChar w:fldCharType="begin"/>
    </w:r>
    <w:r w:rsidRPr="00CF2917">
      <w:rPr>
        <w:sz w:val="24"/>
      </w:rPr>
      <w:instrText xml:space="preserve"> PAGE   \* MERGEFORMAT </w:instrText>
    </w:r>
    <w:r w:rsidR="008B08E4" w:rsidRPr="00CF2917">
      <w:rPr>
        <w:sz w:val="24"/>
      </w:rPr>
      <w:fldChar w:fldCharType="separate"/>
    </w:r>
    <w:r w:rsidR="003F3B05">
      <w:rPr>
        <w:noProof/>
        <w:sz w:val="24"/>
      </w:rPr>
      <w:t>1</w:t>
    </w:r>
    <w:r w:rsidR="008B08E4" w:rsidRPr="00CF2917">
      <w:rPr>
        <w:noProof/>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45EFC" w14:textId="77777777" w:rsidR="0042569E" w:rsidRDefault="0042569E" w:rsidP="00BD37C2">
      <w:r>
        <w:separator/>
      </w:r>
    </w:p>
  </w:footnote>
  <w:footnote w:type="continuationSeparator" w:id="0">
    <w:p w14:paraId="3019AB2F" w14:textId="77777777" w:rsidR="0042569E" w:rsidRDefault="0042569E" w:rsidP="00BD3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F2886" w14:textId="77777777" w:rsidR="007A51D8" w:rsidRPr="00CF2917" w:rsidRDefault="00366903" w:rsidP="007A51D8">
    <w:pPr>
      <w:pStyle w:val="Header"/>
      <w:rPr>
        <w:sz w:val="22"/>
      </w:rPr>
    </w:pPr>
    <w:r w:rsidRPr="00A23C72">
      <w:rPr>
        <w:noProof/>
      </w:rPr>
      <w:drawing>
        <wp:inline distT="0" distB="0" distL="0" distR="0" wp14:anchorId="406CC9BD" wp14:editId="288423F0">
          <wp:extent cx="352425" cy="34290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42900"/>
                  </a:xfrm>
                  <a:prstGeom prst="rect">
                    <a:avLst/>
                  </a:prstGeom>
                  <a:solidFill>
                    <a:srgbClr val="FFFFFF"/>
                  </a:solidFill>
                  <a:ln>
                    <a:noFill/>
                  </a:ln>
                </pic:spPr>
              </pic:pic>
            </a:graphicData>
          </a:graphic>
        </wp:inline>
      </w:drawing>
    </w:r>
    <w:r w:rsidR="007A51D8">
      <w:t xml:space="preserve">   </w:t>
    </w:r>
    <w:r w:rsidR="007A51D8" w:rsidRPr="00CF2917">
      <w:rPr>
        <w:sz w:val="22"/>
      </w:rPr>
      <w:t>FAST NU Lahore</w:t>
    </w:r>
    <w:r w:rsidR="007A51D8" w:rsidRPr="00CF2917">
      <w:rPr>
        <w:sz w:val="22"/>
      </w:rPr>
      <w:tab/>
    </w:r>
    <w:r w:rsidR="007A51D8" w:rsidRPr="00CF2917">
      <w:rPr>
        <w:sz w:val="22"/>
      </w:rPr>
      <w:tab/>
    </w:r>
  </w:p>
  <w:p w14:paraId="0972A55A" w14:textId="77777777" w:rsidR="007A51D8" w:rsidRDefault="007A5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EAAF2CD"/>
    <w:multiLevelType w:val="hybridMultilevel"/>
    <w:tmpl w:val="003FE09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6C54"/>
    <w:multiLevelType w:val="hybridMultilevel"/>
    <w:tmpl w:val="66AEA012"/>
    <w:lvl w:ilvl="0" w:tplc="56AA51B6">
      <w:start w:val="1"/>
      <w:numFmt w:val="decimal"/>
      <w:pStyle w:val="Heading2"/>
      <w:lvlText w:val="%1.     "/>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E6035DC"/>
    <w:multiLevelType w:val="hybridMultilevel"/>
    <w:tmpl w:val="8A7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E5D8E"/>
    <w:multiLevelType w:val="multilevel"/>
    <w:tmpl w:val="F32EB1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7C0AE0"/>
    <w:multiLevelType w:val="hybridMultilevel"/>
    <w:tmpl w:val="29086192"/>
    <w:lvl w:ilvl="0" w:tplc="B66A7A7C">
      <w:start w:val="1"/>
      <w:numFmt w:val="lowerLetter"/>
      <w:lvlText w:val="%1)"/>
      <w:lvlJc w:val="left"/>
      <w:pPr>
        <w:ind w:left="567" w:firstLine="0"/>
      </w:pPr>
      <w:rPr>
        <w:rFonts w:asciiTheme="minorHAnsi" w:eastAsiaTheme="minorHAnsi" w:hAnsiTheme="minorHAnsi" w:cstheme="minorBidi"/>
        <w:b w:val="0"/>
        <w:i w:val="0"/>
        <w:strike w:val="0"/>
        <w:dstrike w:val="0"/>
        <w:color w:val="000000"/>
        <w:sz w:val="28"/>
        <w:szCs w:val="28"/>
        <w:u w:val="none" w:color="000000"/>
        <w:effect w:val="none"/>
        <w:bdr w:val="none" w:sz="0" w:space="0" w:color="auto" w:frame="1"/>
        <w:vertAlign w:val="baseline"/>
      </w:rPr>
    </w:lvl>
    <w:lvl w:ilvl="1" w:tplc="5EA441FC">
      <w:start w:val="1"/>
      <w:numFmt w:val="lowerLetter"/>
      <w:lvlText w:val="%2"/>
      <w:lvlJc w:val="left"/>
      <w:pPr>
        <w:ind w:left="12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BB1CB1F2">
      <w:start w:val="1"/>
      <w:numFmt w:val="lowerRoman"/>
      <w:lvlText w:val="%3"/>
      <w:lvlJc w:val="left"/>
      <w:pPr>
        <w:ind w:left="200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FEDABD46">
      <w:start w:val="1"/>
      <w:numFmt w:val="decimal"/>
      <w:lvlText w:val="%4"/>
      <w:lvlJc w:val="left"/>
      <w:pPr>
        <w:ind w:left="272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D1034AC">
      <w:start w:val="1"/>
      <w:numFmt w:val="lowerLetter"/>
      <w:lvlText w:val="%5"/>
      <w:lvlJc w:val="left"/>
      <w:pPr>
        <w:ind w:left="344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06763576">
      <w:start w:val="1"/>
      <w:numFmt w:val="lowerRoman"/>
      <w:lvlText w:val="%6"/>
      <w:lvlJc w:val="left"/>
      <w:pPr>
        <w:ind w:left="41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5C8E48DA">
      <w:start w:val="1"/>
      <w:numFmt w:val="decimal"/>
      <w:lvlText w:val="%7"/>
      <w:lvlJc w:val="left"/>
      <w:pPr>
        <w:ind w:left="48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6BB2EBFA">
      <w:start w:val="1"/>
      <w:numFmt w:val="lowerLetter"/>
      <w:lvlText w:val="%8"/>
      <w:lvlJc w:val="left"/>
      <w:pPr>
        <w:ind w:left="560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BEE81B0">
      <w:start w:val="1"/>
      <w:numFmt w:val="lowerRoman"/>
      <w:lvlText w:val="%9"/>
      <w:lvlJc w:val="left"/>
      <w:pPr>
        <w:ind w:left="632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1BFA6DA4"/>
    <w:multiLevelType w:val="hybridMultilevel"/>
    <w:tmpl w:val="96BC1BC2"/>
    <w:lvl w:ilvl="0" w:tplc="51443012">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23A65"/>
    <w:multiLevelType w:val="hybridMultilevel"/>
    <w:tmpl w:val="1B5C063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B4B1EDE"/>
    <w:multiLevelType w:val="hybridMultilevel"/>
    <w:tmpl w:val="C6589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70DEC"/>
    <w:multiLevelType w:val="hybridMultilevel"/>
    <w:tmpl w:val="BCEE9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E74AD"/>
    <w:multiLevelType w:val="multilevel"/>
    <w:tmpl w:val="120842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D3A788A"/>
    <w:multiLevelType w:val="hybridMultilevel"/>
    <w:tmpl w:val="F5460726"/>
    <w:lvl w:ilvl="0" w:tplc="AFA4CD9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B3B94"/>
    <w:multiLevelType w:val="hybridMultilevel"/>
    <w:tmpl w:val="8F623FDE"/>
    <w:lvl w:ilvl="0" w:tplc="AC327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293DDA"/>
    <w:multiLevelType w:val="hybridMultilevel"/>
    <w:tmpl w:val="AB3A3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E3D20"/>
    <w:multiLevelType w:val="hybridMultilevel"/>
    <w:tmpl w:val="CA4EB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04676C"/>
    <w:multiLevelType w:val="hybridMultilevel"/>
    <w:tmpl w:val="53BCACE6"/>
    <w:lvl w:ilvl="0" w:tplc="A7F03A86">
      <w:start w:val="1"/>
      <w:numFmt w:val="lowerLetter"/>
      <w:lvlText w:val="%1)"/>
      <w:lvlJc w:val="left"/>
      <w:pPr>
        <w:ind w:left="720" w:firstLine="0"/>
      </w:pPr>
      <w:rPr>
        <w:rFonts w:asciiTheme="minorHAnsi" w:eastAsiaTheme="minorHAnsi" w:hAnsiTheme="minorHAnsi" w:cstheme="minorBidi"/>
        <w:b w:val="0"/>
        <w:i w:val="0"/>
        <w:strike w:val="0"/>
        <w:dstrike w:val="0"/>
        <w:color w:val="000000"/>
        <w:sz w:val="28"/>
        <w:szCs w:val="28"/>
        <w:u w:val="none" w:color="000000"/>
        <w:effect w:val="none"/>
        <w:bdr w:val="none" w:sz="0" w:space="0" w:color="auto" w:frame="1"/>
        <w:vertAlign w:val="baseline"/>
      </w:rPr>
    </w:lvl>
    <w:lvl w:ilvl="1" w:tplc="34F29BEC">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4864A0BA">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9ACE5058">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24AE0BA">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D9CC0224">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8DB03EEC">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5136F8B2">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8028F154">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1" w15:restartNumberingAfterBreak="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4"/>
  </w:num>
  <w:num w:numId="2">
    <w:abstractNumId w:val="22"/>
  </w:num>
  <w:num w:numId="3">
    <w:abstractNumId w:val="2"/>
  </w:num>
  <w:num w:numId="4">
    <w:abstractNumId w:val="23"/>
  </w:num>
  <w:num w:numId="5">
    <w:abstractNumId w:val="2"/>
  </w:num>
  <w:num w:numId="6">
    <w:abstractNumId w:val="18"/>
  </w:num>
  <w:num w:numId="7">
    <w:abstractNumId w:val="2"/>
  </w:num>
  <w:num w:numId="8">
    <w:abstractNumId w:val="2"/>
  </w:num>
  <w:num w:numId="9">
    <w:abstractNumId w:val="21"/>
  </w:num>
  <w:num w:numId="10">
    <w:abstractNumId w:val="24"/>
  </w:num>
  <w:num w:numId="11">
    <w:abstractNumId w:val="1"/>
  </w:num>
  <w:num w:numId="12">
    <w:abstractNumId w:val="6"/>
  </w:num>
  <w:num w:numId="13">
    <w:abstractNumId w:val="13"/>
  </w:num>
  <w:num w:numId="14">
    <w:abstractNumId w:val="2"/>
  </w:num>
  <w:num w:numId="15">
    <w:abstractNumId w:val="19"/>
  </w:num>
  <w:num w:numId="16">
    <w:abstractNumId w:val="5"/>
  </w:num>
  <w:num w:numId="17">
    <w:abstractNumId w:val="10"/>
  </w:num>
  <w:num w:numId="18">
    <w:abstractNumId w:val="8"/>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6"/>
  </w:num>
  <w:num w:numId="23">
    <w:abstractNumId w:val="17"/>
  </w:num>
  <w:num w:numId="24">
    <w:abstractNumId w:val="15"/>
  </w:num>
  <w:num w:numId="25">
    <w:abstractNumId w:val="0"/>
  </w:num>
  <w:num w:numId="26">
    <w:abstractNumId w:val="3"/>
  </w:num>
  <w:num w:numId="27">
    <w:abstractNumId w:val="12"/>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MzMzMTK3NLI0tbQ0MrBQ0lEKTi0uzszPAykwrAUAFtf0piwAAAA="/>
  </w:docVars>
  <w:rsids>
    <w:rsidRoot w:val="00050AD4"/>
    <w:rsid w:val="00004172"/>
    <w:rsid w:val="000210F6"/>
    <w:rsid w:val="00024582"/>
    <w:rsid w:val="00026F3D"/>
    <w:rsid w:val="0003126B"/>
    <w:rsid w:val="00041C94"/>
    <w:rsid w:val="000459C7"/>
    <w:rsid w:val="00050AD4"/>
    <w:rsid w:val="0005644F"/>
    <w:rsid w:val="00056C0C"/>
    <w:rsid w:val="0006204F"/>
    <w:rsid w:val="00062D8F"/>
    <w:rsid w:val="00076AFA"/>
    <w:rsid w:val="0008102B"/>
    <w:rsid w:val="00094063"/>
    <w:rsid w:val="000961A9"/>
    <w:rsid w:val="000A4018"/>
    <w:rsid w:val="000B0B6D"/>
    <w:rsid w:val="000B114D"/>
    <w:rsid w:val="000B4555"/>
    <w:rsid w:val="000C5025"/>
    <w:rsid w:val="000D6CE8"/>
    <w:rsid w:val="000E0E4D"/>
    <w:rsid w:val="000E3410"/>
    <w:rsid w:val="000E49F5"/>
    <w:rsid w:val="000F1623"/>
    <w:rsid w:val="000F1DD5"/>
    <w:rsid w:val="001045E3"/>
    <w:rsid w:val="001271FC"/>
    <w:rsid w:val="00137DD4"/>
    <w:rsid w:val="00142976"/>
    <w:rsid w:val="001435FE"/>
    <w:rsid w:val="00161E8E"/>
    <w:rsid w:val="001659F3"/>
    <w:rsid w:val="00170161"/>
    <w:rsid w:val="00172FA1"/>
    <w:rsid w:val="001811D4"/>
    <w:rsid w:val="00184ABC"/>
    <w:rsid w:val="0018760B"/>
    <w:rsid w:val="001934B7"/>
    <w:rsid w:val="00193CCB"/>
    <w:rsid w:val="001C7390"/>
    <w:rsid w:val="001D2DF6"/>
    <w:rsid w:val="001D3C4D"/>
    <w:rsid w:val="00205E32"/>
    <w:rsid w:val="00212C0D"/>
    <w:rsid w:val="00222F78"/>
    <w:rsid w:val="00226C86"/>
    <w:rsid w:val="00227B52"/>
    <w:rsid w:val="0023551A"/>
    <w:rsid w:val="00244702"/>
    <w:rsid w:val="00246AC5"/>
    <w:rsid w:val="0024786A"/>
    <w:rsid w:val="0025081F"/>
    <w:rsid w:val="00252F09"/>
    <w:rsid w:val="0025534F"/>
    <w:rsid w:val="002824B8"/>
    <w:rsid w:val="00287E58"/>
    <w:rsid w:val="002930E6"/>
    <w:rsid w:val="00296EF3"/>
    <w:rsid w:val="002A3DF5"/>
    <w:rsid w:val="002A5026"/>
    <w:rsid w:val="002A53DE"/>
    <w:rsid w:val="002D1B3B"/>
    <w:rsid w:val="002D3234"/>
    <w:rsid w:val="00314A6B"/>
    <w:rsid w:val="00316E00"/>
    <w:rsid w:val="00327319"/>
    <w:rsid w:val="00330787"/>
    <w:rsid w:val="00331FAE"/>
    <w:rsid w:val="0033594C"/>
    <w:rsid w:val="003365B5"/>
    <w:rsid w:val="00343927"/>
    <w:rsid w:val="00355A39"/>
    <w:rsid w:val="00366903"/>
    <w:rsid w:val="003758FC"/>
    <w:rsid w:val="00375DF3"/>
    <w:rsid w:val="003A2D33"/>
    <w:rsid w:val="003B559C"/>
    <w:rsid w:val="003C0ACD"/>
    <w:rsid w:val="003C48E0"/>
    <w:rsid w:val="003C62FE"/>
    <w:rsid w:val="003C6A44"/>
    <w:rsid w:val="003D0B87"/>
    <w:rsid w:val="003D5A10"/>
    <w:rsid w:val="003E7F0D"/>
    <w:rsid w:val="003F0835"/>
    <w:rsid w:val="003F3B05"/>
    <w:rsid w:val="0041533E"/>
    <w:rsid w:val="00415614"/>
    <w:rsid w:val="00417C81"/>
    <w:rsid w:val="0042569E"/>
    <w:rsid w:val="004578B7"/>
    <w:rsid w:val="00480C3F"/>
    <w:rsid w:val="004973EE"/>
    <w:rsid w:val="004B1BCF"/>
    <w:rsid w:val="004B7AD7"/>
    <w:rsid w:val="004D031F"/>
    <w:rsid w:val="004D284F"/>
    <w:rsid w:val="004E7E4D"/>
    <w:rsid w:val="004F4D63"/>
    <w:rsid w:val="005154FC"/>
    <w:rsid w:val="00527302"/>
    <w:rsid w:val="005319E6"/>
    <w:rsid w:val="0054124B"/>
    <w:rsid w:val="005412BB"/>
    <w:rsid w:val="00546960"/>
    <w:rsid w:val="0056690B"/>
    <w:rsid w:val="005802F0"/>
    <w:rsid w:val="00583F9E"/>
    <w:rsid w:val="005855C0"/>
    <w:rsid w:val="00587D87"/>
    <w:rsid w:val="005B03CB"/>
    <w:rsid w:val="005B167B"/>
    <w:rsid w:val="005B7353"/>
    <w:rsid w:val="005C244C"/>
    <w:rsid w:val="005C60F2"/>
    <w:rsid w:val="005E25CC"/>
    <w:rsid w:val="005E45CC"/>
    <w:rsid w:val="005E576C"/>
    <w:rsid w:val="005F22A6"/>
    <w:rsid w:val="005F2A65"/>
    <w:rsid w:val="005F4EC8"/>
    <w:rsid w:val="005F6E55"/>
    <w:rsid w:val="0060003F"/>
    <w:rsid w:val="00600058"/>
    <w:rsid w:val="00601DA6"/>
    <w:rsid w:val="006071C0"/>
    <w:rsid w:val="00616E22"/>
    <w:rsid w:val="00621304"/>
    <w:rsid w:val="00625AA0"/>
    <w:rsid w:val="006278D0"/>
    <w:rsid w:val="00632332"/>
    <w:rsid w:val="00633070"/>
    <w:rsid w:val="00633B69"/>
    <w:rsid w:val="00641464"/>
    <w:rsid w:val="00644566"/>
    <w:rsid w:val="00655714"/>
    <w:rsid w:val="006A0106"/>
    <w:rsid w:val="006A01B4"/>
    <w:rsid w:val="006B17E9"/>
    <w:rsid w:val="006D039D"/>
    <w:rsid w:val="006E5CB1"/>
    <w:rsid w:val="006F4CEE"/>
    <w:rsid w:val="006F4DF0"/>
    <w:rsid w:val="00702297"/>
    <w:rsid w:val="0072707A"/>
    <w:rsid w:val="00732963"/>
    <w:rsid w:val="0076007A"/>
    <w:rsid w:val="007809CF"/>
    <w:rsid w:val="00786713"/>
    <w:rsid w:val="0078733A"/>
    <w:rsid w:val="0078799B"/>
    <w:rsid w:val="007A51D8"/>
    <w:rsid w:val="007A74F4"/>
    <w:rsid w:val="007A792A"/>
    <w:rsid w:val="007B5648"/>
    <w:rsid w:val="007C3792"/>
    <w:rsid w:val="007C4BD7"/>
    <w:rsid w:val="007C6C58"/>
    <w:rsid w:val="007E30A4"/>
    <w:rsid w:val="007F4EBD"/>
    <w:rsid w:val="007F5AC1"/>
    <w:rsid w:val="0081052F"/>
    <w:rsid w:val="00814566"/>
    <w:rsid w:val="0081544A"/>
    <w:rsid w:val="00822C2F"/>
    <w:rsid w:val="00830DAC"/>
    <w:rsid w:val="008446A9"/>
    <w:rsid w:val="008571C8"/>
    <w:rsid w:val="00861A29"/>
    <w:rsid w:val="00862154"/>
    <w:rsid w:val="008670F2"/>
    <w:rsid w:val="00876433"/>
    <w:rsid w:val="00887DD5"/>
    <w:rsid w:val="00893162"/>
    <w:rsid w:val="008B08E4"/>
    <w:rsid w:val="008D6D49"/>
    <w:rsid w:val="008E46C8"/>
    <w:rsid w:val="008E7D3E"/>
    <w:rsid w:val="009002B9"/>
    <w:rsid w:val="00913181"/>
    <w:rsid w:val="009224BC"/>
    <w:rsid w:val="00923B06"/>
    <w:rsid w:val="00932327"/>
    <w:rsid w:val="00933043"/>
    <w:rsid w:val="0095688F"/>
    <w:rsid w:val="009674E2"/>
    <w:rsid w:val="00971DFC"/>
    <w:rsid w:val="009922C0"/>
    <w:rsid w:val="009940F1"/>
    <w:rsid w:val="00996E5B"/>
    <w:rsid w:val="009C6A91"/>
    <w:rsid w:val="009C70BB"/>
    <w:rsid w:val="009D1E88"/>
    <w:rsid w:val="00A01A24"/>
    <w:rsid w:val="00A029E9"/>
    <w:rsid w:val="00A0776B"/>
    <w:rsid w:val="00A17A3C"/>
    <w:rsid w:val="00A3188F"/>
    <w:rsid w:val="00A466C4"/>
    <w:rsid w:val="00A51BCF"/>
    <w:rsid w:val="00A54791"/>
    <w:rsid w:val="00A67DDF"/>
    <w:rsid w:val="00A715E9"/>
    <w:rsid w:val="00A95325"/>
    <w:rsid w:val="00AB5A66"/>
    <w:rsid w:val="00AC7D8A"/>
    <w:rsid w:val="00AE2A39"/>
    <w:rsid w:val="00AF07BB"/>
    <w:rsid w:val="00AF464D"/>
    <w:rsid w:val="00AF5DE9"/>
    <w:rsid w:val="00B13A22"/>
    <w:rsid w:val="00B359EC"/>
    <w:rsid w:val="00B35C41"/>
    <w:rsid w:val="00B556D0"/>
    <w:rsid w:val="00B77F18"/>
    <w:rsid w:val="00B92165"/>
    <w:rsid w:val="00B93AED"/>
    <w:rsid w:val="00B95ABF"/>
    <w:rsid w:val="00BA203D"/>
    <w:rsid w:val="00BB4AB2"/>
    <w:rsid w:val="00BB6AE9"/>
    <w:rsid w:val="00BD37C2"/>
    <w:rsid w:val="00BF4423"/>
    <w:rsid w:val="00C1535B"/>
    <w:rsid w:val="00C17FFD"/>
    <w:rsid w:val="00C37E59"/>
    <w:rsid w:val="00C54C35"/>
    <w:rsid w:val="00C55F84"/>
    <w:rsid w:val="00C57545"/>
    <w:rsid w:val="00C63F99"/>
    <w:rsid w:val="00C671D4"/>
    <w:rsid w:val="00C70252"/>
    <w:rsid w:val="00C708A1"/>
    <w:rsid w:val="00C775E4"/>
    <w:rsid w:val="00C97375"/>
    <w:rsid w:val="00CA576E"/>
    <w:rsid w:val="00CB2BBB"/>
    <w:rsid w:val="00CC007D"/>
    <w:rsid w:val="00CF2917"/>
    <w:rsid w:val="00D059D5"/>
    <w:rsid w:val="00D2448E"/>
    <w:rsid w:val="00D31AE2"/>
    <w:rsid w:val="00D57A4C"/>
    <w:rsid w:val="00D83152"/>
    <w:rsid w:val="00D91CA0"/>
    <w:rsid w:val="00DA387A"/>
    <w:rsid w:val="00DA65E3"/>
    <w:rsid w:val="00DC04D6"/>
    <w:rsid w:val="00DC1508"/>
    <w:rsid w:val="00DD3851"/>
    <w:rsid w:val="00DD553B"/>
    <w:rsid w:val="00DF7105"/>
    <w:rsid w:val="00E11DC5"/>
    <w:rsid w:val="00E20702"/>
    <w:rsid w:val="00E406F1"/>
    <w:rsid w:val="00E40A93"/>
    <w:rsid w:val="00E511DB"/>
    <w:rsid w:val="00E6146C"/>
    <w:rsid w:val="00E70069"/>
    <w:rsid w:val="00E73AFE"/>
    <w:rsid w:val="00E755F3"/>
    <w:rsid w:val="00E8544B"/>
    <w:rsid w:val="00E917E1"/>
    <w:rsid w:val="00E94261"/>
    <w:rsid w:val="00EB1F71"/>
    <w:rsid w:val="00ED6D5B"/>
    <w:rsid w:val="00EE20C6"/>
    <w:rsid w:val="00EE7708"/>
    <w:rsid w:val="00F01B82"/>
    <w:rsid w:val="00F044AC"/>
    <w:rsid w:val="00F0506A"/>
    <w:rsid w:val="00F25400"/>
    <w:rsid w:val="00F4139E"/>
    <w:rsid w:val="00F46BC2"/>
    <w:rsid w:val="00F54219"/>
    <w:rsid w:val="00F5632F"/>
    <w:rsid w:val="00F726E0"/>
    <w:rsid w:val="00F86F09"/>
    <w:rsid w:val="00FA182D"/>
    <w:rsid w:val="00FB5BA4"/>
    <w:rsid w:val="00FB5F41"/>
    <w:rsid w:val="00FC5271"/>
    <w:rsid w:val="00FE6D2A"/>
    <w:rsid w:val="00FF58EE"/>
    <w:rsid w:val="00FF5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20C2A"/>
  <w15:docId w15:val="{0A2DFDA5-2EAA-4FE6-9480-671EA837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903"/>
    <w:pPr>
      <w:jc w:val="both"/>
    </w:pPr>
    <w:rPr>
      <w:rFonts w:ascii="Times New Roman" w:eastAsia="Times New Roman" w:hAnsi="Times New Roman"/>
      <w:szCs w:val="22"/>
    </w:rPr>
  </w:style>
  <w:style w:type="paragraph" w:styleId="Heading1">
    <w:name w:val="heading 1"/>
    <w:basedOn w:val="Normal"/>
    <w:next w:val="Normal"/>
    <w:link w:val="Heading1Char"/>
    <w:autoRedefine/>
    <w:uiPriority w:val="9"/>
    <w:qFormat/>
    <w:rsid w:val="00B95ABF"/>
    <w:pPr>
      <w:keepNext/>
      <w:keepLines/>
      <w:spacing w:before="240" w:after="240"/>
      <w:outlineLvl w:val="0"/>
    </w:pPr>
    <w:rPr>
      <w:b/>
      <w:sz w:val="36"/>
      <w:szCs w:val="32"/>
    </w:rPr>
  </w:style>
  <w:style w:type="paragraph" w:styleId="Heading2">
    <w:name w:val="heading 2"/>
    <w:basedOn w:val="Normal"/>
    <w:next w:val="Normal"/>
    <w:link w:val="Heading2Char"/>
    <w:autoRedefine/>
    <w:uiPriority w:val="9"/>
    <w:unhideWhenUsed/>
    <w:qFormat/>
    <w:rsid w:val="00CF2917"/>
    <w:pPr>
      <w:keepNext/>
      <w:keepLines/>
      <w:numPr>
        <w:numId w:val="3"/>
      </w:numPr>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CF2917"/>
    <w:pPr>
      <w:keepNext/>
      <w:keepLines/>
      <w:numPr>
        <w:ilvl w:val="2"/>
        <w:numId w:val="1"/>
      </w:numPr>
      <w:spacing w:before="160" w:after="120"/>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B95ABF"/>
    <w:rPr>
      <w:rFonts w:ascii="Times New Roman" w:eastAsia="Times New Roman" w:hAnsi="Times New Roman"/>
      <w:b/>
      <w:sz w:val="36"/>
      <w:szCs w:val="32"/>
    </w:rPr>
  </w:style>
  <w:style w:type="character" w:customStyle="1" w:styleId="Heading2Char">
    <w:name w:val="Heading 2 Char"/>
    <w:link w:val="Heading2"/>
    <w:uiPriority w:val="9"/>
    <w:rsid w:val="00CF2917"/>
    <w:rPr>
      <w:rFonts w:ascii="Times New Roman" w:eastAsia="Times New Roman" w:hAnsi="Times New Roman"/>
      <w:b/>
      <w:sz w:val="32"/>
      <w:szCs w:val="26"/>
    </w:rPr>
  </w:style>
  <w:style w:type="character" w:customStyle="1" w:styleId="Heading3Char">
    <w:name w:val="Heading 3 Char"/>
    <w:link w:val="Heading3"/>
    <w:uiPriority w:val="9"/>
    <w:rsid w:val="00CF2917"/>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366903"/>
    <w:pPr>
      <w:spacing w:after="200" w:line="276" w:lineRule="auto"/>
      <w:ind w:left="720"/>
      <w:contextualSpacing/>
      <w:jc w:val="left"/>
    </w:pPr>
  </w:style>
  <w:style w:type="paragraph" w:styleId="BalloonText">
    <w:name w:val="Balloon Text"/>
    <w:basedOn w:val="Normal"/>
    <w:link w:val="BalloonTextChar"/>
    <w:uiPriority w:val="99"/>
    <w:semiHidden/>
    <w:unhideWhenUsed/>
    <w:rsid w:val="00417C81"/>
    <w:rPr>
      <w:rFonts w:ascii="Tahoma" w:hAnsi="Tahoma" w:cs="Tahoma"/>
      <w:sz w:val="16"/>
      <w:szCs w:val="16"/>
    </w:rPr>
  </w:style>
  <w:style w:type="character" w:customStyle="1" w:styleId="BalloonTextChar">
    <w:name w:val="Balloon Text Char"/>
    <w:basedOn w:val="DefaultParagraphFont"/>
    <w:link w:val="BalloonText"/>
    <w:uiPriority w:val="99"/>
    <w:semiHidden/>
    <w:rsid w:val="00417C81"/>
    <w:rPr>
      <w:rFonts w:ascii="Tahoma" w:eastAsia="Times New Roman" w:hAnsi="Tahoma" w:cs="Tahoma"/>
      <w:sz w:val="16"/>
      <w:szCs w:val="16"/>
    </w:rPr>
  </w:style>
  <w:style w:type="paragraph" w:customStyle="1" w:styleId="Default">
    <w:name w:val="Default"/>
    <w:rsid w:val="000E0E4D"/>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73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DB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7D861-782B-46D1-B823-54DFBD01B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DBlab</Template>
  <TotalTime>314</TotalTime>
  <Pages>2</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1545</CharactersWithSpaces>
  <SharedDoc>false</SharedDoc>
  <HLinks>
    <vt:vector size="36" baseType="variant">
      <vt:variant>
        <vt:i4>1179703</vt:i4>
      </vt:variant>
      <vt:variant>
        <vt:i4>32</vt:i4>
      </vt:variant>
      <vt:variant>
        <vt:i4>0</vt:i4>
      </vt:variant>
      <vt:variant>
        <vt:i4>5</vt:i4>
      </vt:variant>
      <vt:variant>
        <vt:lpwstr/>
      </vt:variant>
      <vt:variant>
        <vt:lpwstr>_Toc421034138</vt:lpwstr>
      </vt:variant>
      <vt:variant>
        <vt:i4>1179703</vt:i4>
      </vt:variant>
      <vt:variant>
        <vt:i4>26</vt:i4>
      </vt:variant>
      <vt:variant>
        <vt:i4>0</vt:i4>
      </vt:variant>
      <vt:variant>
        <vt:i4>5</vt:i4>
      </vt:variant>
      <vt:variant>
        <vt:lpwstr/>
      </vt:variant>
      <vt:variant>
        <vt:lpwstr>_Toc421034137</vt:lpwstr>
      </vt:variant>
      <vt:variant>
        <vt:i4>1179703</vt:i4>
      </vt:variant>
      <vt:variant>
        <vt:i4>20</vt:i4>
      </vt:variant>
      <vt:variant>
        <vt:i4>0</vt:i4>
      </vt:variant>
      <vt:variant>
        <vt:i4>5</vt:i4>
      </vt:variant>
      <vt:variant>
        <vt:lpwstr/>
      </vt:variant>
      <vt:variant>
        <vt:lpwstr>_Toc421034136</vt:lpwstr>
      </vt:variant>
      <vt:variant>
        <vt:i4>1179703</vt:i4>
      </vt:variant>
      <vt:variant>
        <vt:i4>14</vt:i4>
      </vt:variant>
      <vt:variant>
        <vt:i4>0</vt:i4>
      </vt:variant>
      <vt:variant>
        <vt:i4>5</vt:i4>
      </vt:variant>
      <vt:variant>
        <vt:lpwstr/>
      </vt:variant>
      <vt:variant>
        <vt:lpwstr>_Toc421034135</vt:lpwstr>
      </vt:variant>
      <vt:variant>
        <vt:i4>1179703</vt:i4>
      </vt:variant>
      <vt:variant>
        <vt:i4>8</vt:i4>
      </vt:variant>
      <vt:variant>
        <vt:i4>0</vt:i4>
      </vt:variant>
      <vt:variant>
        <vt:i4>5</vt:i4>
      </vt:variant>
      <vt:variant>
        <vt:lpwstr/>
      </vt:variant>
      <vt:variant>
        <vt:lpwstr>_Toc421034134</vt:lpwstr>
      </vt:variant>
      <vt:variant>
        <vt:i4>1179703</vt:i4>
      </vt:variant>
      <vt:variant>
        <vt:i4>2</vt:i4>
      </vt:variant>
      <vt:variant>
        <vt:i4>0</vt:i4>
      </vt:variant>
      <vt:variant>
        <vt:i4>5</vt:i4>
      </vt:variant>
      <vt:variant>
        <vt:lpwstr/>
      </vt:variant>
      <vt:variant>
        <vt:lpwstr>_Toc421034133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ZEHRA BATOOL</cp:lastModifiedBy>
  <cp:revision>210</cp:revision>
  <dcterms:created xsi:type="dcterms:W3CDTF">2017-02-17T06:43:00Z</dcterms:created>
  <dcterms:modified xsi:type="dcterms:W3CDTF">2023-04-12T09:32:00Z</dcterms:modified>
</cp:coreProperties>
</file>