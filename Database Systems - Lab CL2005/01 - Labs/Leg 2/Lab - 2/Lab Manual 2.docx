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48" w:type="pct"/>
        <w:jc w:val="center"/>
        <w:tblLook w:val="04A0" w:firstRow="1" w:lastRow="0" w:firstColumn="1" w:lastColumn="0" w:noHBand="0" w:noVBand="1"/>
      </w:tblPr>
      <w:tblGrid>
        <w:gridCol w:w="9450"/>
      </w:tblGrid>
      <w:tr w:rsidR="00BF4423" w:rsidRPr="009D788A" w14:paraId="11DE13BE" w14:textId="77777777" w:rsidTr="00455327">
        <w:trPr>
          <w:trHeight w:val="2525"/>
          <w:jc w:val="center"/>
        </w:trPr>
        <w:tc>
          <w:tcPr>
            <w:tcW w:w="5000" w:type="pct"/>
          </w:tcPr>
          <w:p w14:paraId="1E790280" w14:textId="77777777" w:rsidR="00BF4423" w:rsidRPr="00440EF6" w:rsidRDefault="00BF4423" w:rsidP="000A4018">
            <w:pPr>
              <w:pStyle w:val="NoSpacing"/>
              <w:spacing w:after="100" w:afterAutospacing="1"/>
              <w:ind w:right="666"/>
              <w:jc w:val="center"/>
              <w:rPr>
                <w:rFonts w:eastAsia="DejaVu Sans"/>
                <w:b/>
                <w:sz w:val="32"/>
              </w:rPr>
            </w:pPr>
            <w:r w:rsidRPr="00440EF6">
              <w:rPr>
                <w:rFonts w:eastAsia="DejaVu Sans"/>
                <w:b/>
                <w:sz w:val="32"/>
              </w:rPr>
              <w:t xml:space="preserve">National University of Computer and Emerging </w:t>
            </w:r>
            <w:r w:rsidR="00CF2917" w:rsidRPr="00440EF6">
              <w:rPr>
                <w:rFonts w:eastAsia="DejaVu Sans"/>
                <w:b/>
                <w:sz w:val="32"/>
              </w:rPr>
              <w:t>S</w:t>
            </w:r>
            <w:r w:rsidRPr="00440EF6">
              <w:rPr>
                <w:rFonts w:eastAsia="DejaVu Sans"/>
                <w:b/>
                <w:sz w:val="32"/>
              </w:rPr>
              <w:t xml:space="preserve">ciences       </w:t>
            </w:r>
          </w:p>
          <w:p w14:paraId="2361B90D" w14:textId="77777777" w:rsidR="00BF4423" w:rsidRPr="009D788A" w:rsidRDefault="00BF4423" w:rsidP="000A4018">
            <w:pPr>
              <w:pStyle w:val="NoSpacing"/>
              <w:spacing w:after="100" w:afterAutospacing="1"/>
              <w:ind w:right="666"/>
              <w:jc w:val="center"/>
            </w:pPr>
          </w:p>
          <w:p w14:paraId="7704E550" w14:textId="77777777" w:rsidR="00BF4423" w:rsidRPr="009D788A" w:rsidRDefault="00366903" w:rsidP="000A4018">
            <w:pPr>
              <w:ind w:right="666"/>
              <w:jc w:val="center"/>
            </w:pPr>
            <w:r w:rsidRPr="009D788A">
              <w:rPr>
                <w:noProof/>
              </w:rPr>
              <w:drawing>
                <wp:inline distT="0" distB="0" distL="0" distR="0" wp14:anchorId="23F8CDCB" wp14:editId="1F94E93A">
                  <wp:extent cx="1917357" cy="1866900"/>
                  <wp:effectExtent l="0" t="0" r="6985" b="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9414" cy="1878640"/>
                          </a:xfrm>
                          <a:prstGeom prst="rect">
                            <a:avLst/>
                          </a:prstGeom>
                          <a:solidFill>
                            <a:srgbClr val="FFFFFF"/>
                          </a:solidFill>
                          <a:ln>
                            <a:noFill/>
                          </a:ln>
                        </pic:spPr>
                      </pic:pic>
                    </a:graphicData>
                  </a:graphic>
                </wp:inline>
              </w:drawing>
            </w:r>
          </w:p>
        </w:tc>
      </w:tr>
      <w:tr w:rsidR="00BF4423" w:rsidRPr="009D788A" w14:paraId="3EB7EFCB" w14:textId="77777777" w:rsidTr="00455327">
        <w:trPr>
          <w:trHeight w:val="2525"/>
          <w:jc w:val="center"/>
        </w:trPr>
        <w:tc>
          <w:tcPr>
            <w:tcW w:w="5000" w:type="pct"/>
          </w:tcPr>
          <w:p w14:paraId="0FA8263C" w14:textId="77777777" w:rsidR="00BF4423" w:rsidRPr="009D788A" w:rsidRDefault="00BF4423" w:rsidP="00222F78">
            <w:pPr>
              <w:pStyle w:val="NoSpacing"/>
              <w:spacing w:before="100" w:beforeAutospacing="1"/>
              <w:ind w:right="666"/>
            </w:pPr>
          </w:p>
          <w:p w14:paraId="40CF86D7" w14:textId="2D220F92" w:rsidR="00BF4423" w:rsidRPr="001B1FBE" w:rsidRDefault="00BF4423" w:rsidP="000A4018">
            <w:pPr>
              <w:pStyle w:val="NoSpacing"/>
              <w:spacing w:before="100" w:beforeAutospacing="1"/>
              <w:ind w:right="666"/>
              <w:jc w:val="center"/>
              <w:rPr>
                <w:b/>
                <w:sz w:val="40"/>
              </w:rPr>
            </w:pPr>
            <w:r w:rsidRPr="001B1FBE">
              <w:rPr>
                <w:b/>
                <w:sz w:val="40"/>
              </w:rPr>
              <w:t xml:space="preserve">Lab Manual </w:t>
            </w:r>
            <w:r w:rsidR="00764CD3">
              <w:rPr>
                <w:b/>
                <w:sz w:val="40"/>
              </w:rPr>
              <w:t>2</w:t>
            </w:r>
          </w:p>
          <w:p w14:paraId="7474C509" w14:textId="3A7B741B" w:rsidR="00BF4423" w:rsidRPr="00816AE1" w:rsidRDefault="00BF4423" w:rsidP="00764CD3">
            <w:pPr>
              <w:pStyle w:val="NoSpacing"/>
              <w:spacing w:before="100" w:beforeAutospacing="1"/>
              <w:ind w:right="666"/>
              <w:jc w:val="center"/>
              <w:rPr>
                <w:rFonts w:eastAsia="DejaVu Sans"/>
              </w:rPr>
            </w:pPr>
            <w:r w:rsidRPr="00816AE1">
              <w:rPr>
                <w:sz w:val="32"/>
              </w:rPr>
              <w:t>“</w:t>
            </w:r>
            <w:r w:rsidR="00764CD3">
              <w:rPr>
                <w:sz w:val="32"/>
              </w:rPr>
              <w:t xml:space="preserve">(DML) Curd operations, Like Operators, Arithmetic Operators, Set Operations, BuiltIn Functions </w:t>
            </w:r>
            <w:r w:rsidRPr="00816AE1">
              <w:rPr>
                <w:sz w:val="32"/>
              </w:rPr>
              <w:t>”</w:t>
            </w:r>
          </w:p>
        </w:tc>
      </w:tr>
      <w:tr w:rsidR="00BF4423" w:rsidRPr="009D788A" w14:paraId="3F2B18DB" w14:textId="77777777" w:rsidTr="00455327">
        <w:trPr>
          <w:trHeight w:val="70"/>
          <w:jc w:val="center"/>
        </w:trPr>
        <w:tc>
          <w:tcPr>
            <w:tcW w:w="5000" w:type="pct"/>
          </w:tcPr>
          <w:p w14:paraId="31770C99" w14:textId="42FC9E0F" w:rsidR="00BF4423" w:rsidRPr="009D788A" w:rsidRDefault="00BF4423" w:rsidP="000A4018">
            <w:pPr>
              <w:pStyle w:val="NoSpacing"/>
              <w:tabs>
                <w:tab w:val="left" w:pos="3465"/>
              </w:tabs>
              <w:ind w:right="666"/>
            </w:pPr>
          </w:p>
        </w:tc>
      </w:tr>
      <w:tr w:rsidR="00BF4423" w:rsidRPr="009D788A" w14:paraId="14A5C617" w14:textId="77777777" w:rsidTr="00455327">
        <w:trPr>
          <w:trHeight w:val="631"/>
          <w:jc w:val="center"/>
        </w:trPr>
        <w:tc>
          <w:tcPr>
            <w:tcW w:w="5000" w:type="pct"/>
            <w:vAlign w:val="center"/>
          </w:tcPr>
          <w:p w14:paraId="73656A23" w14:textId="7BFF1AC6" w:rsidR="00BF4423" w:rsidRPr="00440EF6" w:rsidRDefault="00BF4423" w:rsidP="000A4018">
            <w:pPr>
              <w:pStyle w:val="NoSpacing"/>
              <w:ind w:right="666"/>
              <w:jc w:val="center"/>
              <w:rPr>
                <w:b/>
              </w:rPr>
            </w:pPr>
            <w:r w:rsidRPr="00440EF6">
              <w:rPr>
                <w:b/>
                <w:sz w:val="32"/>
              </w:rPr>
              <w:t>Database Systems</w:t>
            </w:r>
            <w:r w:rsidR="006C7552">
              <w:rPr>
                <w:b/>
                <w:sz w:val="32"/>
              </w:rPr>
              <w:t xml:space="preserve"> Lab</w:t>
            </w:r>
          </w:p>
        </w:tc>
      </w:tr>
      <w:tr w:rsidR="00BF4423" w:rsidRPr="009D788A" w14:paraId="2AB60ED8" w14:textId="77777777" w:rsidTr="00455327">
        <w:trPr>
          <w:trHeight w:val="315"/>
          <w:jc w:val="center"/>
        </w:trPr>
        <w:tc>
          <w:tcPr>
            <w:tcW w:w="5000" w:type="pct"/>
            <w:vAlign w:val="center"/>
          </w:tcPr>
          <w:p w14:paraId="36AD201F" w14:textId="729C91F9" w:rsidR="00BF4423" w:rsidRPr="006C7552" w:rsidRDefault="00BF4423" w:rsidP="005917C3">
            <w:pPr>
              <w:pStyle w:val="NoSpacing"/>
              <w:ind w:right="666"/>
              <w:jc w:val="center"/>
              <w:rPr>
                <w:b/>
                <w:bCs/>
              </w:rPr>
            </w:pPr>
          </w:p>
        </w:tc>
      </w:tr>
    </w:tbl>
    <w:p w14:paraId="2564362F" w14:textId="77777777" w:rsidR="007A51D8" w:rsidRPr="009D788A" w:rsidRDefault="007A51D8" w:rsidP="00366903"/>
    <w:p w14:paraId="107F6804" w14:textId="77777777" w:rsidR="00ED6D5B" w:rsidRPr="009D788A" w:rsidRDefault="00ED6D5B"/>
    <w:p w14:paraId="02C62B1D" w14:textId="77777777" w:rsidR="00ED6D5B" w:rsidRPr="009D788A" w:rsidRDefault="00ED6D5B"/>
    <w:p w14:paraId="077099DB" w14:textId="77777777" w:rsidR="00ED6D5B" w:rsidRPr="009D788A" w:rsidRDefault="00ED6D5B"/>
    <w:p w14:paraId="05CB2162" w14:textId="77777777" w:rsidR="00ED6D5B" w:rsidRPr="009D788A" w:rsidRDefault="00ED6D5B"/>
    <w:p w14:paraId="5CCC6742" w14:textId="77777777" w:rsidR="00ED6D5B" w:rsidRPr="009D788A" w:rsidRDefault="00ED6D5B"/>
    <w:p w14:paraId="28A2488A" w14:textId="77777777" w:rsidR="00ED6D5B" w:rsidRPr="009D788A" w:rsidRDefault="00ED6D5B"/>
    <w:p w14:paraId="74C5A8DA" w14:textId="77777777" w:rsidR="00ED6D5B" w:rsidRPr="009D788A" w:rsidRDefault="00ED6D5B"/>
    <w:p w14:paraId="5DEBA16A" w14:textId="77777777" w:rsidR="00ED6D5B" w:rsidRPr="009D788A" w:rsidRDefault="00ED6D5B"/>
    <w:p w14:paraId="339C40D7" w14:textId="77777777" w:rsidR="00ED6D5B" w:rsidRPr="009D788A" w:rsidRDefault="00ED6D5B" w:rsidP="00ED6D5B">
      <w:pPr>
        <w:jc w:val="center"/>
      </w:pPr>
    </w:p>
    <w:p w14:paraId="0C705013" w14:textId="77777777" w:rsidR="00ED6D5B" w:rsidRPr="009D788A" w:rsidRDefault="00ED6D5B" w:rsidP="00ED6D5B">
      <w:pPr>
        <w:jc w:val="center"/>
      </w:pPr>
    </w:p>
    <w:p w14:paraId="4BBCA5D2" w14:textId="77777777" w:rsidR="00ED6D5B" w:rsidRPr="009D788A" w:rsidRDefault="00ED6D5B" w:rsidP="00ED6D5B">
      <w:pPr>
        <w:jc w:val="center"/>
      </w:pPr>
    </w:p>
    <w:p w14:paraId="1F32369E" w14:textId="0DC45F90" w:rsidR="00ED6D5B" w:rsidRDefault="00ED6D5B" w:rsidP="00ED6D5B">
      <w:pPr>
        <w:jc w:val="center"/>
      </w:pPr>
    </w:p>
    <w:p w14:paraId="4192D102" w14:textId="38690E52" w:rsidR="00455327" w:rsidRDefault="00455327" w:rsidP="00ED6D5B">
      <w:pPr>
        <w:jc w:val="center"/>
      </w:pPr>
    </w:p>
    <w:p w14:paraId="31573C67" w14:textId="7AB5025F" w:rsidR="00455327" w:rsidRDefault="00455327" w:rsidP="00ED6D5B">
      <w:pPr>
        <w:jc w:val="center"/>
      </w:pPr>
    </w:p>
    <w:p w14:paraId="0D28F73E" w14:textId="77777777" w:rsidR="00455327" w:rsidRPr="009D788A" w:rsidRDefault="00455327" w:rsidP="00ED6D5B">
      <w:pPr>
        <w:jc w:val="center"/>
      </w:pPr>
    </w:p>
    <w:p w14:paraId="64661041" w14:textId="77777777" w:rsidR="00ED6D5B" w:rsidRPr="009D788A" w:rsidRDefault="00ED6D5B" w:rsidP="00ED6D5B">
      <w:pPr>
        <w:jc w:val="center"/>
      </w:pPr>
    </w:p>
    <w:p w14:paraId="3A8A8B0B" w14:textId="77777777" w:rsidR="00ED6D5B" w:rsidRPr="00455327" w:rsidRDefault="00ED6D5B" w:rsidP="00ED6D5B">
      <w:pPr>
        <w:jc w:val="center"/>
        <w:rPr>
          <w:sz w:val="24"/>
        </w:rPr>
      </w:pPr>
      <w:r w:rsidRPr="00455327">
        <w:rPr>
          <w:sz w:val="24"/>
        </w:rPr>
        <w:t>Department of Computer Science</w:t>
      </w:r>
    </w:p>
    <w:p w14:paraId="70050161" w14:textId="77777777" w:rsidR="007A51D8" w:rsidRPr="00455327" w:rsidRDefault="00ED6D5B" w:rsidP="00F044AC">
      <w:pPr>
        <w:jc w:val="center"/>
        <w:rPr>
          <w:sz w:val="24"/>
        </w:rPr>
      </w:pPr>
      <w:r w:rsidRPr="00455327">
        <w:rPr>
          <w:sz w:val="24"/>
        </w:rPr>
        <w:t>FAST-NU, Lahore, Pakistan</w:t>
      </w:r>
    </w:p>
    <w:p w14:paraId="0B12E505" w14:textId="77777777" w:rsidR="00BF4423" w:rsidRPr="00455327" w:rsidRDefault="00BF4423">
      <w:pPr>
        <w:rPr>
          <w:sz w:val="24"/>
        </w:rPr>
        <w:sectPr w:rsidR="00BF4423" w:rsidRPr="00455327" w:rsidSect="007A51D8">
          <w:pgSz w:w="12240" w:h="15840"/>
          <w:pgMar w:top="1440" w:right="1440" w:bottom="1440" w:left="1440" w:header="720" w:footer="720" w:gutter="0"/>
          <w:cols w:space="720"/>
          <w:docGrid w:linePitch="360"/>
        </w:sectPr>
      </w:pPr>
    </w:p>
    <w:p w14:paraId="27814295" w14:textId="77777777" w:rsidR="00BF4423" w:rsidRPr="009D788A" w:rsidRDefault="00BF4423" w:rsidP="0078733A">
      <w:pPr>
        <w:pStyle w:val="Heading1"/>
      </w:pPr>
      <w:bookmarkStart w:id="0" w:name="_Toc473723517"/>
      <w:bookmarkStart w:id="1" w:name="_Toc1409808"/>
      <w:r w:rsidRPr="009D788A">
        <w:lastRenderedPageBreak/>
        <w:t>Objective</w:t>
      </w:r>
      <w:bookmarkEnd w:id="0"/>
      <w:bookmarkEnd w:id="1"/>
    </w:p>
    <w:p w14:paraId="34215FBC" w14:textId="75B8AF2A" w:rsidR="00764CD3" w:rsidRPr="009D788A" w:rsidRDefault="000A765B" w:rsidP="00764CD3">
      <w:pPr>
        <w:pStyle w:val="ListParagraph"/>
        <w:numPr>
          <w:ilvl w:val="0"/>
          <w:numId w:val="17"/>
        </w:numPr>
      </w:pPr>
      <w:r w:rsidRPr="009D788A">
        <w:rPr>
          <w:rFonts w:eastAsia="DejaVu Sans"/>
        </w:rPr>
        <w:t>The purpose of this manual is to get stared with data retrieval queries, starting from Simple Select-From-Where, going towards Join operation, covering Order by clause</w:t>
      </w:r>
      <w:r w:rsidR="007765E8">
        <w:rPr>
          <w:rFonts w:eastAsia="DejaVu Sans"/>
        </w:rPr>
        <w:t xml:space="preserve"> and </w:t>
      </w:r>
      <w:r w:rsidR="007765E8" w:rsidRPr="00CD6A80">
        <w:rPr>
          <w:szCs w:val="20"/>
        </w:rPr>
        <w:t>A</w:t>
      </w:r>
      <w:r w:rsidR="007765E8" w:rsidRPr="00CD6A80">
        <w:rPr>
          <w:color w:val="222222"/>
          <w:szCs w:val="20"/>
          <w:shd w:val="clear" w:color="auto" w:fill="FFFFFF"/>
        </w:rPr>
        <w:t>ggregate functions,</w:t>
      </w:r>
      <w:r w:rsidR="007765E8" w:rsidRPr="00CD6A80">
        <w:rPr>
          <w:szCs w:val="20"/>
        </w:rPr>
        <w:t xml:space="preserve"> Group by</w:t>
      </w:r>
      <w:r w:rsidR="00B03725">
        <w:rPr>
          <w:szCs w:val="20"/>
        </w:rPr>
        <w:t xml:space="preserve"> , sets etc</w:t>
      </w:r>
      <w:r w:rsidRPr="007765E8">
        <w:rPr>
          <w:rFonts w:eastAsia="DejaVu Sans"/>
        </w:rPr>
        <w:t xml:space="preserve">. </w:t>
      </w:r>
      <w:bookmarkStart w:id="2" w:name="_Toc473723520"/>
      <w:bookmarkStart w:id="3" w:name="_Toc1409810"/>
    </w:p>
    <w:p w14:paraId="007089B2" w14:textId="7B5EC34A" w:rsidR="000B4555" w:rsidRPr="009D788A" w:rsidRDefault="00A95AC0" w:rsidP="0078733A">
      <w:pPr>
        <w:pStyle w:val="Heading1"/>
      </w:pPr>
      <w:r w:rsidRPr="009D788A">
        <w:t>SELECT-FROM-WHERE</w:t>
      </w:r>
      <w:bookmarkEnd w:id="2"/>
      <w:bookmarkEnd w:id="3"/>
    </w:p>
    <w:p w14:paraId="785F1F98" w14:textId="77777777" w:rsidR="00A95AC0" w:rsidRPr="009D788A" w:rsidRDefault="00A95AC0" w:rsidP="00A95AC0">
      <w:r w:rsidRPr="009D788A">
        <w:t xml:space="preserve">Select from where is equivalent to projection and </w:t>
      </w:r>
      <w:r w:rsidR="00B33213" w:rsidRPr="009D788A">
        <w:t>selection in Relational Algebra, it will give output in form of a table.</w:t>
      </w:r>
    </w:p>
    <w:p w14:paraId="744BF152" w14:textId="77777777" w:rsidR="00B33213" w:rsidRPr="009D788A" w:rsidRDefault="00B33213" w:rsidP="00A95AC0">
      <w:r w:rsidRPr="009D788A">
        <w:t xml:space="preserve">The most basic select statement includes Select and </w:t>
      </w:r>
      <w:r w:rsidR="00BB306F" w:rsidRPr="009D788A">
        <w:t>from</w:t>
      </w:r>
      <w:r w:rsidRPr="009D788A">
        <w:t xml:space="preserve"> clause, and it will retrieve all columns and rows from the table. </w:t>
      </w:r>
    </w:p>
    <w:p w14:paraId="2075B9C6" w14:textId="4CF85A38" w:rsidR="00BB306F" w:rsidRPr="009D788A" w:rsidRDefault="00BB306F" w:rsidP="00A95AC0">
      <w:r w:rsidRPr="009D788A">
        <w:t>We will use the following schema and database for the examples. Script to create this schema is given in Lab</w:t>
      </w:r>
      <w:r w:rsidR="009E72E3">
        <w:t>4Manual</w:t>
      </w:r>
      <w:r w:rsidRPr="009D788A">
        <w:t>.sql file</w:t>
      </w:r>
    </w:p>
    <w:p w14:paraId="5F649275" w14:textId="77777777" w:rsidR="00A71492" w:rsidRPr="009D788A" w:rsidRDefault="00A71492" w:rsidP="00A95AC0"/>
    <w:p w14:paraId="30536ED1" w14:textId="77777777" w:rsidR="00BB306F" w:rsidRPr="009D788A" w:rsidRDefault="00A71492" w:rsidP="00A71492">
      <w:pPr>
        <w:jc w:val="center"/>
      </w:pPr>
      <w:r w:rsidRPr="009D788A">
        <w:rPr>
          <w:noProof/>
        </w:rPr>
        <w:drawing>
          <wp:inline distT="0" distB="0" distL="0" distR="0" wp14:anchorId="41509146" wp14:editId="4AE21401">
            <wp:extent cx="4733925" cy="3324225"/>
            <wp:effectExtent l="19050" t="19050" r="28575"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3925" cy="3324225"/>
                    </a:xfrm>
                    <a:prstGeom prst="rect">
                      <a:avLst/>
                    </a:prstGeom>
                    <a:noFill/>
                    <a:ln>
                      <a:solidFill>
                        <a:schemeClr val="tx1"/>
                      </a:solidFill>
                    </a:ln>
                  </pic:spPr>
                </pic:pic>
              </a:graphicData>
            </a:graphic>
          </wp:inline>
        </w:drawing>
      </w:r>
    </w:p>
    <w:p w14:paraId="0BCF1960" w14:textId="77777777" w:rsidR="00B33213" w:rsidRPr="009D788A" w:rsidRDefault="00B33213" w:rsidP="00DF6349">
      <w:pPr>
        <w:pStyle w:val="Heading2"/>
      </w:pPr>
      <w:bookmarkStart w:id="4" w:name="_Toc473723521"/>
      <w:bookmarkStart w:id="5" w:name="_Toc1409811"/>
      <w:r w:rsidRPr="009D788A">
        <w:t>Most Basic Select:</w:t>
      </w:r>
      <w:bookmarkEnd w:id="4"/>
      <w:bookmarkEnd w:id="5"/>
    </w:p>
    <w:p w14:paraId="230D3C5D" w14:textId="77777777" w:rsidR="00B33213" w:rsidRPr="009D788A" w:rsidRDefault="00B33213" w:rsidP="00B33213">
      <w:pPr>
        <w:autoSpaceDE w:val="0"/>
        <w:autoSpaceDN w:val="0"/>
        <w:adjustRightInd w:val="0"/>
        <w:jc w:val="left"/>
        <w:rPr>
          <w:rFonts w:eastAsia="Calibri"/>
        </w:rPr>
      </w:pPr>
      <w:r w:rsidRPr="009D788A">
        <w:rPr>
          <w:rFonts w:eastAsia="Calibri"/>
        </w:rPr>
        <w:t>SELECT *</w:t>
      </w:r>
    </w:p>
    <w:p w14:paraId="4DD17002" w14:textId="77777777" w:rsidR="00B33213" w:rsidRPr="009D788A" w:rsidRDefault="00B33213" w:rsidP="00B33213">
      <w:pPr>
        <w:rPr>
          <w:rFonts w:eastAsia="Calibri"/>
        </w:rPr>
      </w:pPr>
      <w:r w:rsidRPr="009D788A">
        <w:rPr>
          <w:rFonts w:eastAsia="Calibri"/>
        </w:rPr>
        <w:t>FROM &lt;tableName&gt;</w:t>
      </w:r>
    </w:p>
    <w:p w14:paraId="76C2EDB7" w14:textId="77777777" w:rsidR="00B33213" w:rsidRPr="009D788A" w:rsidRDefault="00B33213" w:rsidP="00B33213">
      <w:pPr>
        <w:rPr>
          <w:rFonts w:eastAsia="Calibri"/>
        </w:rPr>
      </w:pPr>
    </w:p>
    <w:p w14:paraId="2F268263" w14:textId="77777777" w:rsidR="00B33213" w:rsidRPr="009D788A" w:rsidRDefault="00A71492" w:rsidP="00B33213">
      <w:r w:rsidRPr="009D788A">
        <w:rPr>
          <w:rFonts w:eastAsia="Calibri"/>
          <w:noProof/>
        </w:rPr>
        <w:lastRenderedPageBreak/>
        <mc:AlternateContent>
          <mc:Choice Requires="wps">
            <w:drawing>
              <wp:anchor distT="45720" distB="45720" distL="114300" distR="114300" simplePos="0" relativeHeight="251659264" behindDoc="0" locked="0" layoutInCell="1" allowOverlap="1" wp14:anchorId="5E264194" wp14:editId="7CAEB516">
                <wp:simplePos x="0" y="0"/>
                <wp:positionH relativeFrom="column">
                  <wp:posOffset>85725</wp:posOffset>
                </wp:positionH>
                <wp:positionV relativeFrom="paragraph">
                  <wp:posOffset>327660</wp:posOffset>
                </wp:positionV>
                <wp:extent cx="5838825" cy="21050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105025"/>
                        </a:xfrm>
                        <a:prstGeom prst="rect">
                          <a:avLst/>
                        </a:prstGeom>
                        <a:solidFill>
                          <a:schemeClr val="tx2">
                            <a:lumMod val="20000"/>
                            <a:lumOff val="80000"/>
                          </a:schemeClr>
                        </a:solidFill>
                        <a:ln w="9525">
                          <a:solidFill>
                            <a:srgbClr val="000000"/>
                          </a:solidFill>
                          <a:miter lim="800000"/>
                          <a:headEnd/>
                          <a:tailEnd/>
                        </a:ln>
                      </wps:spPr>
                      <wps:txbx>
                        <w:txbxContent>
                          <w:p w14:paraId="1466BB74" w14:textId="77777777" w:rsidR="00A71492" w:rsidRDefault="00A71492">
                            <w:pPr>
                              <w:rPr>
                                <w:noProof/>
                              </w:rPr>
                            </w:pPr>
                            <w:r>
                              <w:rPr>
                                <w:noProof/>
                              </w:rPr>
                              <w:t xml:space="preserve">Try this </w:t>
                            </w:r>
                          </w:p>
                          <w:p w14:paraId="44321254" w14:textId="77777777" w:rsidR="00A71492" w:rsidRDefault="00A71492">
                            <w:r>
                              <w:rPr>
                                <w:noProof/>
                              </w:rPr>
                              <w:drawing>
                                <wp:inline distT="0" distB="0" distL="0" distR="0" wp14:anchorId="74A8FB94" wp14:editId="11C8613E">
                                  <wp:extent cx="2512332" cy="27622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20188" cy="277089"/>
                                          </a:xfrm>
                                          <a:prstGeom prst="rect">
                                            <a:avLst/>
                                          </a:prstGeom>
                                        </pic:spPr>
                                      </pic:pic>
                                    </a:graphicData>
                                  </a:graphic>
                                </wp:inline>
                              </w:drawing>
                            </w:r>
                          </w:p>
                          <w:p w14:paraId="4FF5FB67" w14:textId="77777777" w:rsidR="00A71492" w:rsidRDefault="00A71492"/>
                          <w:p w14:paraId="2ABA84EC" w14:textId="77777777" w:rsidR="00A71492" w:rsidRDefault="00A71492">
                            <w:r>
                              <w:t>Results</w:t>
                            </w:r>
                          </w:p>
                          <w:p w14:paraId="508A17CB" w14:textId="77777777" w:rsidR="00A71492" w:rsidRDefault="00A71492"/>
                          <w:p w14:paraId="5CBF9A37" w14:textId="77777777" w:rsidR="00A71492" w:rsidRDefault="00A71492">
                            <w:r>
                              <w:rPr>
                                <w:noProof/>
                              </w:rPr>
                              <w:drawing>
                                <wp:inline distT="0" distB="0" distL="0" distR="0" wp14:anchorId="4F474065" wp14:editId="7B7E375B">
                                  <wp:extent cx="3116041" cy="1009650"/>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18957" cy="10105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type w14:anchorId="5E264194" id="_x0000_t202" coordsize="21600,21600" o:spt="202" path="m,l,21600r21600,l21600,xe">
                <v:stroke joinstyle="miter"/>
                <v:path gradientshapeok="t" o:connecttype="rect"/>
              </v:shapetype>
              <v:shape id="Text Box 2" o:spid="_x0000_s1026" type="#_x0000_t202" style="position:absolute;left:0;text-align:left;margin-left:6.75pt;margin-top:25.8pt;width:459.75pt;height:165.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" fillcolor="#d5dce4 [671]">
                <v:textbox>
                  <w:txbxContent>
                    <w:p w14:paraId="1466BB74" w14:textId="77777777" w:rsidR="00A71492" w:rsidRDefault="00A71492">
                      <w:pPr>
                        <w:rPr>
                          <w:noProof/>
                        </w:rPr>
                      </w:pPr>
                      <w:r>
                        <w:rPr>
                          <w:noProof/>
                        </w:rPr>
                        <w:t xml:space="preserve">Try this </w:t>
                      </w:r>
                    </w:p>
                    <w:p w14:paraId="44321254" w14:textId="77777777" w:rsidR="00A71492" w:rsidRDefault="00A71492">
                      <w:r>
                        <w:rPr>
                          <w:noProof/>
                        </w:rPr>
                        <w:drawing>
                          <wp:inline distT="0" distB="0" distL="0" distR="0" wp14:anchorId="74A8FB94" wp14:editId="11C8613E">
                            <wp:extent cx="2512332" cy="27622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0188" cy="277089"/>
                                    </a:xfrm>
                                    <a:prstGeom prst="rect">
                                      <a:avLst/>
                                    </a:prstGeom>
                                  </pic:spPr>
                                </pic:pic>
                              </a:graphicData>
                            </a:graphic>
                          </wp:inline>
                        </w:drawing>
                      </w:r>
                    </w:p>
                    <w:p w14:paraId="4FF5FB67" w14:textId="77777777" w:rsidR="00A71492" w:rsidRDefault="00A71492"/>
                    <w:p w14:paraId="2ABA84EC" w14:textId="77777777" w:rsidR="00A71492" w:rsidRDefault="00A71492">
                      <w:r>
                        <w:t>Results</w:t>
                      </w:r>
                    </w:p>
                    <w:p w14:paraId="508A17CB" w14:textId="77777777" w:rsidR="00A71492" w:rsidRDefault="00A71492"/>
                    <w:p w14:paraId="5CBF9A37" w14:textId="77777777" w:rsidR="00A71492" w:rsidRDefault="00A71492">
                      <w:r>
                        <w:rPr>
                          <w:noProof/>
                        </w:rPr>
                        <w:drawing>
                          <wp:inline distT="0" distB="0" distL="0" distR="0" wp14:anchorId="4F474065" wp14:editId="7B7E375B">
                            <wp:extent cx="3116041" cy="1009650"/>
                            <wp:effectExtent l="0" t="0" r="825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8957" cy="1010595"/>
                                    </a:xfrm>
                                    <a:prstGeom prst="rect">
                                      <a:avLst/>
                                    </a:prstGeom>
                                  </pic:spPr>
                                </pic:pic>
                              </a:graphicData>
                            </a:graphic>
                          </wp:inline>
                        </w:drawing>
                      </w:r>
                    </w:p>
                  </w:txbxContent>
                </v:textbox>
                <w10:wrap type="square"/>
              </v:shape>
            </w:pict>
          </mc:Fallback>
        </mc:AlternateContent>
      </w:r>
      <w:r w:rsidR="00B33213" w:rsidRPr="009D788A">
        <w:rPr>
          <w:rFonts w:eastAsia="Calibri"/>
        </w:rPr>
        <w:t>* after select means that all columns  will be retrieved</w:t>
      </w:r>
    </w:p>
    <w:p w14:paraId="7364E202" w14:textId="77777777" w:rsidR="00B33213" w:rsidRPr="009D788A" w:rsidRDefault="00B33213" w:rsidP="00B33213">
      <w:pPr>
        <w:pStyle w:val="Heading2"/>
      </w:pPr>
      <w:bookmarkStart w:id="6" w:name="_Toc473723522"/>
      <w:bookmarkStart w:id="7" w:name="_Toc1409812"/>
      <w:r w:rsidRPr="009D788A">
        <w:t>Retrieving certain Columns from Select</w:t>
      </w:r>
      <w:bookmarkEnd w:id="6"/>
      <w:bookmarkEnd w:id="7"/>
    </w:p>
    <w:p w14:paraId="003F62F6" w14:textId="77777777" w:rsidR="00B33213" w:rsidRPr="009D788A" w:rsidRDefault="00B33213" w:rsidP="00A95AC0">
      <w:r w:rsidRPr="009D788A">
        <w:t>To retrieve only certain columns give a comma separated list of those columns after Select keyword</w:t>
      </w:r>
    </w:p>
    <w:p w14:paraId="1AC43124" w14:textId="77777777" w:rsidR="00A71492" w:rsidRPr="009D788A" w:rsidRDefault="00A71492" w:rsidP="00B33213">
      <w:pPr>
        <w:autoSpaceDE w:val="0"/>
        <w:autoSpaceDN w:val="0"/>
        <w:adjustRightInd w:val="0"/>
        <w:jc w:val="left"/>
        <w:rPr>
          <w:rFonts w:eastAsia="Calibri"/>
        </w:rPr>
      </w:pPr>
    </w:p>
    <w:p w14:paraId="739DE747" w14:textId="77777777" w:rsidR="00B33213" w:rsidRPr="009D788A" w:rsidRDefault="00B33213" w:rsidP="00B33213">
      <w:pPr>
        <w:autoSpaceDE w:val="0"/>
        <w:autoSpaceDN w:val="0"/>
        <w:adjustRightInd w:val="0"/>
        <w:jc w:val="left"/>
        <w:rPr>
          <w:rFonts w:eastAsia="Calibri"/>
        </w:rPr>
      </w:pPr>
      <w:r w:rsidRPr="009D788A">
        <w:rPr>
          <w:rFonts w:eastAsia="Calibri"/>
        </w:rPr>
        <w:t>SELECT ColumnX, ColumnY, ColumnZ</w:t>
      </w:r>
    </w:p>
    <w:p w14:paraId="0BBE75AC" w14:textId="77777777" w:rsidR="00B33213" w:rsidRPr="009D788A" w:rsidRDefault="00B33213" w:rsidP="00B33213">
      <w:pPr>
        <w:autoSpaceDE w:val="0"/>
        <w:autoSpaceDN w:val="0"/>
        <w:adjustRightInd w:val="0"/>
        <w:jc w:val="left"/>
        <w:rPr>
          <w:rFonts w:eastAsia="Calibri"/>
        </w:rPr>
      </w:pPr>
      <w:r w:rsidRPr="009D788A">
        <w:rPr>
          <w:rFonts w:eastAsia="Calibri"/>
        </w:rPr>
        <w:t>FROM &lt;tableName&gt;</w:t>
      </w:r>
    </w:p>
    <w:p w14:paraId="24B50A19" w14:textId="77777777" w:rsidR="00A71492" w:rsidRPr="009D788A" w:rsidRDefault="00A71492" w:rsidP="00B33213">
      <w:pPr>
        <w:autoSpaceDE w:val="0"/>
        <w:autoSpaceDN w:val="0"/>
        <w:adjustRightInd w:val="0"/>
        <w:jc w:val="left"/>
        <w:rPr>
          <w:rFonts w:eastAsia="Calibri"/>
        </w:rPr>
      </w:pPr>
      <w:r w:rsidRPr="009D788A">
        <w:rPr>
          <w:rFonts w:eastAsia="Calibri"/>
          <w:noProof/>
        </w:rPr>
        <mc:AlternateContent>
          <mc:Choice Requires="wps">
            <w:drawing>
              <wp:anchor distT="45720" distB="45720" distL="114300" distR="114300" simplePos="0" relativeHeight="251661312" behindDoc="0" locked="0" layoutInCell="1" allowOverlap="1" wp14:anchorId="55660387" wp14:editId="45A239AB">
                <wp:simplePos x="0" y="0"/>
                <wp:positionH relativeFrom="column">
                  <wp:posOffset>0</wp:posOffset>
                </wp:positionH>
                <wp:positionV relativeFrom="paragraph">
                  <wp:posOffset>188595</wp:posOffset>
                </wp:positionV>
                <wp:extent cx="5838825" cy="2105025"/>
                <wp:effectExtent l="0" t="0" r="28575" b="2857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105025"/>
                        </a:xfrm>
                        <a:prstGeom prst="rect">
                          <a:avLst/>
                        </a:prstGeom>
                        <a:solidFill>
                          <a:schemeClr val="tx2">
                            <a:lumMod val="20000"/>
                            <a:lumOff val="80000"/>
                          </a:schemeClr>
                        </a:solidFill>
                        <a:ln w="9525">
                          <a:solidFill>
                            <a:srgbClr val="000000"/>
                          </a:solidFill>
                          <a:miter lim="800000"/>
                          <a:headEnd/>
                          <a:tailEnd/>
                        </a:ln>
                      </wps:spPr>
                      <wps:txbx>
                        <w:txbxContent>
                          <w:p w14:paraId="426137F1" w14:textId="77777777" w:rsidR="00A71492" w:rsidRDefault="00A71492" w:rsidP="00A71492">
                            <w:pPr>
                              <w:rPr>
                                <w:noProof/>
                              </w:rPr>
                            </w:pPr>
                            <w:r>
                              <w:rPr>
                                <w:noProof/>
                              </w:rPr>
                              <w:t xml:space="preserve">Try this </w:t>
                            </w:r>
                          </w:p>
                          <w:p w14:paraId="26ABED4C" w14:textId="77777777" w:rsidR="00A71492" w:rsidRDefault="00A71492" w:rsidP="00A71492">
                            <w:r>
                              <w:rPr>
                                <w:noProof/>
                              </w:rPr>
                              <w:drawing>
                                <wp:inline distT="0" distB="0" distL="0" distR="0" wp14:anchorId="341EA801" wp14:editId="171FF147">
                                  <wp:extent cx="2914650" cy="304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14650" cy="304800"/>
                                          </a:xfrm>
                                          <a:prstGeom prst="rect">
                                            <a:avLst/>
                                          </a:prstGeom>
                                        </pic:spPr>
                                      </pic:pic>
                                    </a:graphicData>
                                  </a:graphic>
                                </wp:inline>
                              </w:drawing>
                            </w:r>
                          </w:p>
                          <w:p w14:paraId="2CBB40CC" w14:textId="77777777" w:rsidR="00A71492" w:rsidRDefault="00A71492" w:rsidP="00A71492"/>
                          <w:p w14:paraId="26B190D4" w14:textId="77777777" w:rsidR="00A71492" w:rsidRDefault="00A71492" w:rsidP="00A71492">
                            <w:r>
                              <w:t>Results</w:t>
                            </w:r>
                          </w:p>
                          <w:p w14:paraId="050DC9C5" w14:textId="77777777" w:rsidR="00A71492" w:rsidRDefault="00A71492" w:rsidP="00A71492"/>
                          <w:p w14:paraId="7D02393E" w14:textId="77777777" w:rsidR="00A71492" w:rsidRDefault="00A71492" w:rsidP="00A71492">
                            <w:r>
                              <w:rPr>
                                <w:noProof/>
                              </w:rPr>
                              <w:drawing>
                                <wp:inline distT="0" distB="0" distL="0" distR="0" wp14:anchorId="3F77EC23" wp14:editId="76AACF28">
                                  <wp:extent cx="2905125" cy="11239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5125" cy="11239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55660387" id="_x0000_s1027" type="#_x0000_t202" style="position:absolute;margin-left:0;margin-top:14.85pt;width:459.75pt;height:165.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" fillcolor="#d5dce4 [671]">
                <v:textbox>
                  <w:txbxContent>
                    <w:p w14:paraId="426137F1" w14:textId="77777777" w:rsidR="00A71492" w:rsidRDefault="00A71492" w:rsidP="00A71492">
                      <w:pPr>
                        <w:rPr>
                          <w:noProof/>
                        </w:rPr>
                      </w:pPr>
                      <w:r>
                        <w:rPr>
                          <w:noProof/>
                        </w:rPr>
                        <w:t xml:space="preserve">Try this </w:t>
                      </w:r>
                    </w:p>
                    <w:p w14:paraId="26ABED4C" w14:textId="77777777" w:rsidR="00A71492" w:rsidRDefault="00A71492" w:rsidP="00A71492">
                      <w:r>
                        <w:rPr>
                          <w:noProof/>
                        </w:rPr>
                        <w:drawing>
                          <wp:inline distT="0" distB="0" distL="0" distR="0" wp14:anchorId="341EA801" wp14:editId="171FF147">
                            <wp:extent cx="2914650" cy="304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14650" cy="304800"/>
                                    </a:xfrm>
                                    <a:prstGeom prst="rect">
                                      <a:avLst/>
                                    </a:prstGeom>
                                  </pic:spPr>
                                </pic:pic>
                              </a:graphicData>
                            </a:graphic>
                          </wp:inline>
                        </w:drawing>
                      </w:r>
                    </w:p>
                    <w:p w14:paraId="2CBB40CC" w14:textId="77777777" w:rsidR="00A71492" w:rsidRDefault="00A71492" w:rsidP="00A71492"/>
                    <w:p w14:paraId="26B190D4" w14:textId="77777777" w:rsidR="00A71492" w:rsidRDefault="00A71492" w:rsidP="00A71492">
                      <w:r>
                        <w:t>Results</w:t>
                      </w:r>
                    </w:p>
                    <w:p w14:paraId="050DC9C5" w14:textId="77777777" w:rsidR="00A71492" w:rsidRDefault="00A71492" w:rsidP="00A71492"/>
                    <w:p w14:paraId="7D02393E" w14:textId="77777777" w:rsidR="00A71492" w:rsidRDefault="00A71492" w:rsidP="00A71492">
                      <w:r>
                        <w:rPr>
                          <w:noProof/>
                        </w:rPr>
                        <w:drawing>
                          <wp:inline distT="0" distB="0" distL="0" distR="0" wp14:anchorId="3F77EC23" wp14:editId="76AACF28">
                            <wp:extent cx="2905125" cy="112395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05125" cy="1123950"/>
                                    </a:xfrm>
                                    <a:prstGeom prst="rect">
                                      <a:avLst/>
                                    </a:prstGeom>
                                  </pic:spPr>
                                </pic:pic>
                              </a:graphicData>
                            </a:graphic>
                          </wp:inline>
                        </w:drawing>
                      </w:r>
                    </w:p>
                  </w:txbxContent>
                </v:textbox>
                <w10:wrap type="square"/>
              </v:shape>
            </w:pict>
          </mc:Fallback>
        </mc:AlternateContent>
      </w:r>
    </w:p>
    <w:p w14:paraId="505126EA" w14:textId="77777777" w:rsidR="00DF6349" w:rsidRPr="009D788A" w:rsidRDefault="00DF6349" w:rsidP="00DF6349">
      <w:pPr>
        <w:pStyle w:val="Heading2"/>
      </w:pPr>
      <w:bookmarkStart w:id="8" w:name="_Toc473723523"/>
      <w:bookmarkStart w:id="9" w:name="_Toc1409813"/>
      <w:r w:rsidRPr="009D788A">
        <w:t>Retrieving certain Rows from Select</w:t>
      </w:r>
      <w:r w:rsidR="00A71492" w:rsidRPr="009D788A">
        <w:t>- WHERE CLAUSE</w:t>
      </w:r>
      <w:bookmarkEnd w:id="8"/>
      <w:bookmarkEnd w:id="9"/>
    </w:p>
    <w:p w14:paraId="544EC3EF" w14:textId="77777777" w:rsidR="00DF6349" w:rsidRPr="009D788A" w:rsidRDefault="00DF6349" w:rsidP="00DF6349">
      <w:r w:rsidRPr="009D788A">
        <w:t>Like Selection in RA, rows are filter in SQL using WHERE clause, rows that fulfill where clause conditions will be projected in result. Where clause can put condition on original columns of tables mentioned on from clause, or derived columns.</w:t>
      </w:r>
    </w:p>
    <w:p w14:paraId="6CBF9B5C" w14:textId="77777777" w:rsidR="00DF6349" w:rsidRPr="009D788A" w:rsidRDefault="00DF6349" w:rsidP="00DF6349"/>
    <w:p w14:paraId="0DB81C13" w14:textId="77777777" w:rsidR="00DF6349" w:rsidRPr="009D788A" w:rsidRDefault="00DF6349" w:rsidP="00DF6349">
      <w:pPr>
        <w:autoSpaceDE w:val="0"/>
        <w:autoSpaceDN w:val="0"/>
        <w:adjustRightInd w:val="0"/>
        <w:jc w:val="left"/>
        <w:rPr>
          <w:rFonts w:eastAsia="Calibri"/>
        </w:rPr>
      </w:pPr>
      <w:r w:rsidRPr="009D788A">
        <w:rPr>
          <w:rFonts w:eastAsia="Calibri"/>
        </w:rPr>
        <w:t>SELECT *</w:t>
      </w:r>
    </w:p>
    <w:p w14:paraId="6B19BDEC" w14:textId="77777777" w:rsidR="00DF6349" w:rsidRPr="009D788A" w:rsidRDefault="00DF6349" w:rsidP="00DF6349">
      <w:pPr>
        <w:autoSpaceDE w:val="0"/>
        <w:autoSpaceDN w:val="0"/>
        <w:adjustRightInd w:val="0"/>
        <w:jc w:val="left"/>
        <w:rPr>
          <w:rFonts w:eastAsia="Calibri"/>
        </w:rPr>
      </w:pPr>
      <w:r w:rsidRPr="009D788A">
        <w:rPr>
          <w:rFonts w:eastAsia="Calibri"/>
        </w:rPr>
        <w:t>FROM &lt;tableName&gt;</w:t>
      </w:r>
    </w:p>
    <w:p w14:paraId="5597E957" w14:textId="77777777" w:rsidR="00A71492" w:rsidRPr="009D788A" w:rsidRDefault="00A71492" w:rsidP="00DF6349">
      <w:pPr>
        <w:autoSpaceDE w:val="0"/>
        <w:autoSpaceDN w:val="0"/>
        <w:adjustRightInd w:val="0"/>
        <w:jc w:val="left"/>
        <w:rPr>
          <w:rFonts w:eastAsia="Calibri"/>
        </w:rPr>
      </w:pPr>
      <w:r w:rsidRPr="009D788A">
        <w:rPr>
          <w:rFonts w:eastAsia="Calibri"/>
          <w:noProof/>
        </w:rPr>
        <w:lastRenderedPageBreak/>
        <mc:AlternateContent>
          <mc:Choice Requires="wps">
            <w:drawing>
              <wp:anchor distT="45720" distB="45720" distL="114300" distR="114300" simplePos="0" relativeHeight="251663360" behindDoc="0" locked="0" layoutInCell="1" allowOverlap="1" wp14:anchorId="7B8B36F9" wp14:editId="26C8F734">
                <wp:simplePos x="0" y="0"/>
                <wp:positionH relativeFrom="column">
                  <wp:posOffset>0</wp:posOffset>
                </wp:positionH>
                <wp:positionV relativeFrom="paragraph">
                  <wp:posOffset>332105</wp:posOffset>
                </wp:positionV>
                <wp:extent cx="5838825" cy="2219325"/>
                <wp:effectExtent l="0" t="0" r="28575"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13FFE9A9" w14:textId="77777777" w:rsidR="00A71492" w:rsidRDefault="00A71492" w:rsidP="00A71492">
                            <w:pPr>
                              <w:rPr>
                                <w:noProof/>
                              </w:rPr>
                            </w:pPr>
                            <w:r>
                              <w:rPr>
                                <w:noProof/>
                              </w:rPr>
                              <w:t xml:space="preserve">Try this </w:t>
                            </w:r>
                          </w:p>
                          <w:p w14:paraId="5BB3BC94" w14:textId="77777777" w:rsidR="00A71492" w:rsidRDefault="00A71492" w:rsidP="00A71492">
                            <w:r>
                              <w:rPr>
                                <w:noProof/>
                              </w:rPr>
                              <w:drawing>
                                <wp:inline distT="0" distB="0" distL="0" distR="0" wp14:anchorId="11DA2693" wp14:editId="79067E63">
                                  <wp:extent cx="4914900" cy="5524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14900" cy="552450"/>
                                          </a:xfrm>
                                          <a:prstGeom prst="rect">
                                            <a:avLst/>
                                          </a:prstGeom>
                                        </pic:spPr>
                                      </pic:pic>
                                    </a:graphicData>
                                  </a:graphic>
                                </wp:inline>
                              </w:drawing>
                            </w:r>
                          </w:p>
                          <w:p w14:paraId="19565ED9" w14:textId="77777777" w:rsidR="00A71492" w:rsidRDefault="00A71492" w:rsidP="00A71492"/>
                          <w:p w14:paraId="21815F95" w14:textId="77777777" w:rsidR="00A71492" w:rsidRDefault="00A71492" w:rsidP="00A71492">
                            <w:r>
                              <w:t>Results</w:t>
                            </w:r>
                          </w:p>
                          <w:p w14:paraId="7B3CAC2B" w14:textId="77777777" w:rsidR="00A71492" w:rsidRDefault="00A71492" w:rsidP="00A71492">
                            <w:r>
                              <w:rPr>
                                <w:noProof/>
                              </w:rPr>
                              <w:drawing>
                                <wp:inline distT="0" distB="0" distL="0" distR="0" wp14:anchorId="092B8385" wp14:editId="656139FD">
                                  <wp:extent cx="2790825" cy="971550"/>
                                  <wp:effectExtent l="0" t="0" r="952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0825" cy="9715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7B8B36F9" id="_x0000_s1028" type="#_x0000_t202" style="position:absolute;margin-left:0;margin-top:26.15pt;width:459.75pt;height:17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" fillcolor="#d5dce4 [671]">
                <v:textbox>
                  <w:txbxContent>
                    <w:p w14:paraId="13FFE9A9" w14:textId="77777777" w:rsidR="00A71492" w:rsidRDefault="00A71492" w:rsidP="00A71492">
                      <w:pPr>
                        <w:rPr>
                          <w:noProof/>
                        </w:rPr>
                      </w:pPr>
                      <w:r>
                        <w:rPr>
                          <w:noProof/>
                        </w:rPr>
                        <w:t xml:space="preserve">Try this </w:t>
                      </w:r>
                    </w:p>
                    <w:p w14:paraId="5BB3BC94" w14:textId="77777777" w:rsidR="00A71492" w:rsidRDefault="00A71492" w:rsidP="00A71492">
                      <w:r>
                        <w:rPr>
                          <w:noProof/>
                        </w:rPr>
                        <w:drawing>
                          <wp:inline distT="0" distB="0" distL="0" distR="0" wp14:anchorId="11DA2693" wp14:editId="79067E63">
                            <wp:extent cx="4914900" cy="55245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14900" cy="552450"/>
                                    </a:xfrm>
                                    <a:prstGeom prst="rect">
                                      <a:avLst/>
                                    </a:prstGeom>
                                  </pic:spPr>
                                </pic:pic>
                              </a:graphicData>
                            </a:graphic>
                          </wp:inline>
                        </w:drawing>
                      </w:r>
                    </w:p>
                    <w:p w14:paraId="19565ED9" w14:textId="77777777" w:rsidR="00A71492" w:rsidRDefault="00A71492" w:rsidP="00A71492"/>
                    <w:p w14:paraId="21815F95" w14:textId="77777777" w:rsidR="00A71492" w:rsidRDefault="00A71492" w:rsidP="00A71492">
                      <w:r>
                        <w:t>Results</w:t>
                      </w:r>
                    </w:p>
                    <w:p w14:paraId="7B3CAC2B" w14:textId="77777777" w:rsidR="00A71492" w:rsidRDefault="00A71492" w:rsidP="00A71492">
                      <w:r>
                        <w:rPr>
                          <w:noProof/>
                        </w:rPr>
                        <w:drawing>
                          <wp:inline distT="0" distB="0" distL="0" distR="0" wp14:anchorId="092B8385" wp14:editId="656139FD">
                            <wp:extent cx="2790825" cy="971550"/>
                            <wp:effectExtent l="0" t="0" r="9525"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90825" cy="971550"/>
                                    </a:xfrm>
                                    <a:prstGeom prst="rect">
                                      <a:avLst/>
                                    </a:prstGeom>
                                  </pic:spPr>
                                </pic:pic>
                              </a:graphicData>
                            </a:graphic>
                          </wp:inline>
                        </w:drawing>
                      </w:r>
                    </w:p>
                  </w:txbxContent>
                </v:textbox>
                <w10:wrap type="square"/>
              </v:shape>
            </w:pict>
          </mc:Fallback>
        </mc:AlternateContent>
      </w:r>
      <w:r w:rsidR="00DF6349" w:rsidRPr="009D788A">
        <w:rPr>
          <w:rFonts w:eastAsia="Calibri"/>
        </w:rPr>
        <w:t>where &lt;conditions&gt;</w:t>
      </w:r>
    </w:p>
    <w:p w14:paraId="3FDF89F2" w14:textId="77777777" w:rsidR="00A71492" w:rsidRPr="009D788A" w:rsidRDefault="00A71492" w:rsidP="00DF6349">
      <w:pPr>
        <w:autoSpaceDE w:val="0"/>
        <w:autoSpaceDN w:val="0"/>
        <w:adjustRightInd w:val="0"/>
        <w:jc w:val="left"/>
        <w:rPr>
          <w:rFonts w:eastAsia="Calibri"/>
        </w:rPr>
      </w:pPr>
    </w:p>
    <w:p w14:paraId="6B1559E0" w14:textId="77777777" w:rsidR="00764CD3" w:rsidRPr="0034196F" w:rsidRDefault="00764CD3" w:rsidP="00764CD3">
      <w:pPr>
        <w:pStyle w:val="Heading2"/>
      </w:pPr>
      <w:bookmarkStart w:id="10" w:name="_Toc473723524"/>
      <w:bookmarkStart w:id="11" w:name="_Toc1409814"/>
      <w:bookmarkStart w:id="12" w:name="_Toc51880542"/>
      <w:r w:rsidRPr="0034196F">
        <w:t>Like Operator Scenarios</w:t>
      </w:r>
      <w:bookmarkEnd w:id="12"/>
    </w:p>
    <w:tbl>
      <w:tblPr>
        <w:tblStyle w:val="TableGrid"/>
        <w:tblW w:w="0" w:type="auto"/>
        <w:tblLook w:val="04A0" w:firstRow="1" w:lastRow="0" w:firstColumn="1" w:lastColumn="0" w:noHBand="0" w:noVBand="1"/>
      </w:tblPr>
      <w:tblGrid>
        <w:gridCol w:w="4675"/>
        <w:gridCol w:w="4675"/>
      </w:tblGrid>
      <w:tr w:rsidR="00764CD3" w:rsidRPr="0034196F" w14:paraId="4C569120" w14:textId="77777777" w:rsidTr="006309EF">
        <w:tc>
          <w:tcPr>
            <w:tcW w:w="4675" w:type="dxa"/>
          </w:tcPr>
          <w:p w14:paraId="2D25D1E6"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WHERE CourseName LIKE 'C%'</w:t>
            </w:r>
          </w:p>
        </w:tc>
        <w:tc>
          <w:tcPr>
            <w:tcW w:w="4675" w:type="dxa"/>
          </w:tcPr>
          <w:p w14:paraId="1EF23135"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Finds any values that start with "C"</w:t>
            </w:r>
          </w:p>
        </w:tc>
      </w:tr>
      <w:tr w:rsidR="00764CD3" w:rsidRPr="0034196F" w14:paraId="43BFD136" w14:textId="77777777" w:rsidTr="006309EF">
        <w:tc>
          <w:tcPr>
            <w:tcW w:w="4675" w:type="dxa"/>
          </w:tcPr>
          <w:p w14:paraId="300A4E6B"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WHERE CourseName LIKE '%C'</w:t>
            </w:r>
          </w:p>
        </w:tc>
        <w:tc>
          <w:tcPr>
            <w:tcW w:w="4675" w:type="dxa"/>
          </w:tcPr>
          <w:p w14:paraId="166F37E4"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Finds any values that end with "C"</w:t>
            </w:r>
          </w:p>
        </w:tc>
      </w:tr>
      <w:tr w:rsidR="00764CD3" w:rsidRPr="0034196F" w14:paraId="69C99439" w14:textId="77777777" w:rsidTr="006309EF">
        <w:tc>
          <w:tcPr>
            <w:tcW w:w="4675" w:type="dxa"/>
          </w:tcPr>
          <w:p w14:paraId="30C9E4FA"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WHERE CourseName LIKE '%Co%'</w:t>
            </w:r>
          </w:p>
        </w:tc>
        <w:tc>
          <w:tcPr>
            <w:tcW w:w="4675" w:type="dxa"/>
          </w:tcPr>
          <w:p w14:paraId="4C6214ED"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Finds any values that have "Co" in any position</w:t>
            </w:r>
          </w:p>
        </w:tc>
      </w:tr>
      <w:tr w:rsidR="00764CD3" w:rsidRPr="0034196F" w14:paraId="4AE39055" w14:textId="77777777" w:rsidTr="006309EF">
        <w:tc>
          <w:tcPr>
            <w:tcW w:w="4675" w:type="dxa"/>
          </w:tcPr>
          <w:p w14:paraId="75483D86"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WHERE CourseName LIKE '_r%'</w:t>
            </w:r>
          </w:p>
        </w:tc>
        <w:tc>
          <w:tcPr>
            <w:tcW w:w="4675" w:type="dxa"/>
          </w:tcPr>
          <w:p w14:paraId="6F6D3051"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Finds any values that have "r" in the second position</w:t>
            </w:r>
          </w:p>
        </w:tc>
      </w:tr>
      <w:tr w:rsidR="00764CD3" w:rsidRPr="0034196F" w14:paraId="2ED086B7" w14:textId="77777777" w:rsidTr="006309EF">
        <w:tc>
          <w:tcPr>
            <w:tcW w:w="4675" w:type="dxa"/>
          </w:tcPr>
          <w:p w14:paraId="1724DEEE"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WHERE CourseName LIKE 'C_%'</w:t>
            </w:r>
          </w:p>
        </w:tc>
        <w:tc>
          <w:tcPr>
            <w:tcW w:w="4675" w:type="dxa"/>
          </w:tcPr>
          <w:p w14:paraId="7C88FFF6"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Finds any values that start with "C" and are at least 2 characters in length</w:t>
            </w:r>
          </w:p>
        </w:tc>
      </w:tr>
      <w:tr w:rsidR="00764CD3" w:rsidRPr="0034196F" w14:paraId="71BFE8F7" w14:textId="77777777" w:rsidTr="006309EF">
        <w:tc>
          <w:tcPr>
            <w:tcW w:w="4675" w:type="dxa"/>
          </w:tcPr>
          <w:p w14:paraId="10CCE82F"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WHERE CourseName LIKE 'C__%</w:t>
            </w:r>
          </w:p>
        </w:tc>
        <w:tc>
          <w:tcPr>
            <w:tcW w:w="4675" w:type="dxa"/>
          </w:tcPr>
          <w:p w14:paraId="1FF4146A"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Finds any values that start with "C" and are at least 3 characters in length</w:t>
            </w:r>
          </w:p>
        </w:tc>
      </w:tr>
      <w:tr w:rsidR="00764CD3" w:rsidRPr="0034196F" w14:paraId="7F91C5D0" w14:textId="77777777" w:rsidTr="006309EF">
        <w:tc>
          <w:tcPr>
            <w:tcW w:w="4675" w:type="dxa"/>
          </w:tcPr>
          <w:p w14:paraId="6A59505A"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WHERE CourseName LIKE 'C%r'</w:t>
            </w:r>
          </w:p>
        </w:tc>
        <w:tc>
          <w:tcPr>
            <w:tcW w:w="4675" w:type="dxa"/>
          </w:tcPr>
          <w:p w14:paraId="7F6C7A03" w14:textId="77777777" w:rsidR="00764CD3" w:rsidRPr="0034196F" w:rsidRDefault="00764CD3" w:rsidP="006309EF">
            <w:pPr>
              <w:autoSpaceDE w:val="0"/>
              <w:autoSpaceDN w:val="0"/>
              <w:adjustRightInd w:val="0"/>
              <w:jc w:val="left"/>
              <w:rPr>
                <w:rFonts w:asciiTheme="majorBidi" w:hAnsiTheme="majorBidi" w:cstheme="majorBidi"/>
                <w:color w:val="000000" w:themeColor="text1"/>
              </w:rPr>
            </w:pPr>
            <w:r w:rsidRPr="0034196F">
              <w:rPr>
                <w:rFonts w:asciiTheme="majorBidi" w:hAnsiTheme="majorBidi" w:cstheme="majorBidi"/>
                <w:color w:val="000000" w:themeColor="text1"/>
              </w:rPr>
              <w:t>Finds any values that start with "C" and ends with "r"</w:t>
            </w:r>
          </w:p>
        </w:tc>
      </w:tr>
    </w:tbl>
    <w:p w14:paraId="165EBF2A" w14:textId="77777777" w:rsidR="00764CD3" w:rsidRPr="0034196F" w:rsidRDefault="00764CD3" w:rsidP="00764CD3">
      <w:pPr>
        <w:autoSpaceDE w:val="0"/>
        <w:autoSpaceDN w:val="0"/>
        <w:adjustRightInd w:val="0"/>
        <w:rPr>
          <w:rFonts w:asciiTheme="majorBidi" w:hAnsiTheme="majorBidi" w:cstheme="majorBidi"/>
          <w:color w:val="000000" w:themeColor="text1"/>
        </w:rPr>
      </w:pPr>
    </w:p>
    <w:p w14:paraId="4BD878D0" w14:textId="77777777" w:rsidR="00764CD3" w:rsidRPr="0034196F" w:rsidRDefault="00764CD3" w:rsidP="00764CD3">
      <w:pPr>
        <w:autoSpaceDE w:val="0"/>
        <w:autoSpaceDN w:val="0"/>
        <w:adjustRightInd w:val="0"/>
        <w:rPr>
          <w:rFonts w:asciiTheme="majorBidi" w:hAnsiTheme="majorBidi" w:cstheme="majorBidi"/>
          <w:color w:val="000000" w:themeColor="text1"/>
        </w:rPr>
      </w:pPr>
      <w:r>
        <w:rPr>
          <w:rFonts w:asciiTheme="majorBidi" w:hAnsiTheme="majorBidi" w:cstheme="majorBidi"/>
          <w:b/>
          <w:color w:val="000000" w:themeColor="text1"/>
        </w:rPr>
        <w:t>NOTE</w:t>
      </w:r>
      <w:r w:rsidRPr="0034196F">
        <w:rPr>
          <w:rFonts w:asciiTheme="majorBidi" w:hAnsiTheme="majorBidi" w:cstheme="majorBidi"/>
          <w:b/>
          <w:color w:val="000000" w:themeColor="text1"/>
        </w:rPr>
        <w:t>: %</w:t>
      </w:r>
      <w:r w:rsidRPr="0034196F">
        <w:rPr>
          <w:rFonts w:asciiTheme="majorBidi" w:hAnsiTheme="majorBidi" w:cstheme="majorBidi"/>
          <w:color w:val="000000" w:themeColor="text1"/>
        </w:rPr>
        <w:t xml:space="preserve"> is referred to as </w:t>
      </w:r>
      <w:r w:rsidRPr="0034196F">
        <w:rPr>
          <w:rFonts w:asciiTheme="majorBidi" w:hAnsiTheme="majorBidi" w:cstheme="majorBidi"/>
          <w:b/>
          <w:bCs/>
          <w:color w:val="000000" w:themeColor="text1"/>
        </w:rPr>
        <w:t>wildcard</w:t>
      </w:r>
      <w:r w:rsidRPr="0034196F">
        <w:rPr>
          <w:rFonts w:asciiTheme="majorBidi" w:hAnsiTheme="majorBidi" w:cstheme="majorBidi"/>
          <w:color w:val="000000" w:themeColor="text1"/>
        </w:rPr>
        <w:t>.</w:t>
      </w:r>
    </w:p>
    <w:p w14:paraId="2B1EDE26" w14:textId="77777777" w:rsidR="00764CD3" w:rsidRDefault="00764CD3" w:rsidP="00B33213">
      <w:pPr>
        <w:pStyle w:val="Heading2"/>
      </w:pPr>
    </w:p>
    <w:p w14:paraId="7DBBCC7F" w14:textId="77777777" w:rsidR="00B33213" w:rsidRPr="009D788A" w:rsidRDefault="00B33213" w:rsidP="00B33213">
      <w:pPr>
        <w:pStyle w:val="Heading2"/>
      </w:pPr>
      <w:r w:rsidRPr="009D788A">
        <w:t>Renaming Resulting Column</w:t>
      </w:r>
      <w:bookmarkEnd w:id="10"/>
      <w:bookmarkEnd w:id="11"/>
    </w:p>
    <w:p w14:paraId="28A11E32" w14:textId="77777777" w:rsidR="00B33213" w:rsidRPr="009D788A" w:rsidRDefault="00B33213" w:rsidP="00B33213">
      <w:r w:rsidRPr="009D788A">
        <w:t>You can rename a column in result by using AS keyword also called Alias</w:t>
      </w:r>
      <w:r w:rsidR="004E4311" w:rsidRPr="009D788A">
        <w:t>. T</w:t>
      </w:r>
      <w:r w:rsidRPr="009D788A">
        <w:t>he scope of this renaming is only to that select query</w:t>
      </w:r>
      <w:r w:rsidR="00DF6349" w:rsidRPr="009D788A">
        <w:t>, this is useful in joining where more than one table have same column names.</w:t>
      </w:r>
    </w:p>
    <w:p w14:paraId="481039F5" w14:textId="77777777" w:rsidR="00450314" w:rsidRPr="009D788A" w:rsidRDefault="00450314" w:rsidP="00B33213"/>
    <w:p w14:paraId="318C4505" w14:textId="77777777" w:rsidR="00B33213" w:rsidRPr="009D788A" w:rsidRDefault="00B33213" w:rsidP="00B33213"/>
    <w:p w14:paraId="6D40A290" w14:textId="77777777" w:rsidR="00B33213" w:rsidRPr="009D788A" w:rsidRDefault="00B33213" w:rsidP="00B33213">
      <w:pPr>
        <w:autoSpaceDE w:val="0"/>
        <w:autoSpaceDN w:val="0"/>
        <w:adjustRightInd w:val="0"/>
        <w:jc w:val="left"/>
        <w:rPr>
          <w:rFonts w:eastAsia="Calibri"/>
        </w:rPr>
      </w:pPr>
      <w:r w:rsidRPr="009D788A">
        <w:rPr>
          <w:rFonts w:eastAsia="Calibri"/>
        </w:rPr>
        <w:t>SELECT ColumnX as X , ColumnY as Y, ColumnZ</w:t>
      </w:r>
    </w:p>
    <w:p w14:paraId="63A94EAB" w14:textId="77777777" w:rsidR="00B33213" w:rsidRPr="009D788A" w:rsidRDefault="00B33213" w:rsidP="00B33213">
      <w:pPr>
        <w:rPr>
          <w:rFonts w:eastAsia="Calibri"/>
        </w:rPr>
      </w:pPr>
      <w:r w:rsidRPr="009D788A">
        <w:rPr>
          <w:rFonts w:eastAsia="Calibri"/>
        </w:rPr>
        <w:t>FROM &lt;tableName&gt; as Table1</w:t>
      </w:r>
    </w:p>
    <w:p w14:paraId="713BE6BC" w14:textId="77777777" w:rsidR="00450314" w:rsidRPr="009D788A" w:rsidRDefault="00450314" w:rsidP="00B33213">
      <w:pPr>
        <w:rPr>
          <w:rFonts w:eastAsia="Calibri"/>
        </w:rPr>
      </w:pPr>
    </w:p>
    <w:p w14:paraId="4A9F9323" w14:textId="77777777" w:rsidR="00764CD3" w:rsidRDefault="00764CD3" w:rsidP="00B33213">
      <w:pPr>
        <w:rPr>
          <w:rFonts w:eastAsia="Calibri"/>
        </w:rPr>
      </w:pPr>
    </w:p>
    <w:p w14:paraId="66DC7BCE" w14:textId="77777777" w:rsidR="00764CD3" w:rsidRDefault="00764CD3" w:rsidP="00B33213">
      <w:pPr>
        <w:rPr>
          <w:rFonts w:eastAsia="Calibri"/>
        </w:rPr>
      </w:pPr>
    </w:p>
    <w:p w14:paraId="338682BA" w14:textId="77777777" w:rsidR="00764CD3" w:rsidRDefault="00764CD3" w:rsidP="00B33213">
      <w:pPr>
        <w:rPr>
          <w:rFonts w:eastAsia="Calibri"/>
        </w:rPr>
      </w:pPr>
    </w:p>
    <w:p w14:paraId="220FBABA" w14:textId="77777777" w:rsidR="00450314" w:rsidRPr="009D788A" w:rsidRDefault="00450314" w:rsidP="00B33213">
      <w:pPr>
        <w:rPr>
          <w:rFonts w:eastAsia="Calibri"/>
        </w:rPr>
      </w:pPr>
      <w:r w:rsidRPr="009D788A">
        <w:rPr>
          <w:rFonts w:eastAsia="Calibri"/>
          <w:noProof/>
        </w:rPr>
        <w:lastRenderedPageBreak/>
        <mc:AlternateContent>
          <mc:Choice Requires="wps">
            <w:drawing>
              <wp:anchor distT="45720" distB="45720" distL="114300" distR="114300" simplePos="0" relativeHeight="251665408" behindDoc="0" locked="0" layoutInCell="1" allowOverlap="1" wp14:anchorId="06C04C67" wp14:editId="1A3FBBF9">
                <wp:simplePos x="0" y="0"/>
                <wp:positionH relativeFrom="column">
                  <wp:posOffset>0</wp:posOffset>
                </wp:positionH>
                <wp:positionV relativeFrom="paragraph">
                  <wp:posOffset>188595</wp:posOffset>
                </wp:positionV>
                <wp:extent cx="5838825" cy="2219325"/>
                <wp:effectExtent l="0" t="0" r="28575" b="28575"/>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36901EBE" w14:textId="77777777" w:rsidR="00450314" w:rsidRDefault="00450314" w:rsidP="00450314">
                            <w:pPr>
                              <w:rPr>
                                <w:noProof/>
                              </w:rPr>
                            </w:pPr>
                            <w:r>
                              <w:rPr>
                                <w:noProof/>
                              </w:rPr>
                              <w:t xml:space="preserve">Try this </w:t>
                            </w:r>
                          </w:p>
                          <w:p w14:paraId="51F82335" w14:textId="77777777" w:rsidR="00450314" w:rsidRDefault="00450314" w:rsidP="00450314">
                            <w:r>
                              <w:rPr>
                                <w:noProof/>
                              </w:rPr>
                              <w:drawing>
                                <wp:inline distT="0" distB="0" distL="0" distR="0" wp14:anchorId="5DFA9359" wp14:editId="70F3A182">
                                  <wp:extent cx="3009900" cy="55245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09900" cy="552450"/>
                                          </a:xfrm>
                                          <a:prstGeom prst="rect">
                                            <a:avLst/>
                                          </a:prstGeom>
                                        </pic:spPr>
                                      </pic:pic>
                                    </a:graphicData>
                                  </a:graphic>
                                </wp:inline>
                              </w:drawing>
                            </w:r>
                          </w:p>
                          <w:p w14:paraId="376B8D55" w14:textId="77777777" w:rsidR="00450314" w:rsidRDefault="00450314" w:rsidP="00450314"/>
                          <w:p w14:paraId="3419D0FE" w14:textId="77777777" w:rsidR="00450314" w:rsidRDefault="00450314" w:rsidP="00450314">
                            <w:r>
                              <w:t>Results</w:t>
                            </w:r>
                          </w:p>
                          <w:p w14:paraId="5D737551" w14:textId="77777777" w:rsidR="00450314" w:rsidRDefault="00450314" w:rsidP="00450314">
                            <w:r>
                              <w:rPr>
                                <w:noProof/>
                              </w:rPr>
                              <w:drawing>
                                <wp:inline distT="0" distB="0" distL="0" distR="0" wp14:anchorId="4D87F2CF" wp14:editId="737ACF54">
                                  <wp:extent cx="2524125" cy="1190625"/>
                                  <wp:effectExtent l="0" t="0" r="9525" b="952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24125" cy="11906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06C04C67" id="_x0000_s1029" type="#_x0000_t202" style="position:absolute;left:0;text-align:left;margin-left:0;margin-top:14.85pt;width:459.75pt;height:174.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" fillcolor="#d5dce4 [671]">
                <v:textbox>
                  <w:txbxContent>
                    <w:p w14:paraId="36901EBE" w14:textId="77777777" w:rsidR="00450314" w:rsidRDefault="00450314" w:rsidP="00450314">
                      <w:pPr>
                        <w:rPr>
                          <w:noProof/>
                        </w:rPr>
                      </w:pPr>
                      <w:r>
                        <w:rPr>
                          <w:noProof/>
                        </w:rPr>
                        <w:t xml:space="preserve">Try this </w:t>
                      </w:r>
                    </w:p>
                    <w:p w14:paraId="51F82335" w14:textId="77777777" w:rsidR="00450314" w:rsidRDefault="00450314" w:rsidP="00450314">
                      <w:r>
                        <w:rPr>
                          <w:noProof/>
                        </w:rPr>
                        <w:drawing>
                          <wp:inline distT="0" distB="0" distL="0" distR="0" wp14:anchorId="5DFA9359" wp14:editId="70F3A182">
                            <wp:extent cx="3009900" cy="55245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09900" cy="552450"/>
                                    </a:xfrm>
                                    <a:prstGeom prst="rect">
                                      <a:avLst/>
                                    </a:prstGeom>
                                  </pic:spPr>
                                </pic:pic>
                              </a:graphicData>
                            </a:graphic>
                          </wp:inline>
                        </w:drawing>
                      </w:r>
                    </w:p>
                    <w:p w14:paraId="376B8D55" w14:textId="77777777" w:rsidR="00450314" w:rsidRDefault="00450314" w:rsidP="00450314"/>
                    <w:p w14:paraId="3419D0FE" w14:textId="77777777" w:rsidR="00450314" w:rsidRDefault="00450314" w:rsidP="00450314">
                      <w:r>
                        <w:t>Results</w:t>
                      </w:r>
                    </w:p>
                    <w:p w14:paraId="5D737551" w14:textId="77777777" w:rsidR="00450314" w:rsidRDefault="00450314" w:rsidP="00450314">
                      <w:r>
                        <w:rPr>
                          <w:noProof/>
                        </w:rPr>
                        <w:drawing>
                          <wp:inline distT="0" distB="0" distL="0" distR="0" wp14:anchorId="4D87F2CF" wp14:editId="737ACF54">
                            <wp:extent cx="2524125" cy="1190625"/>
                            <wp:effectExtent l="0" t="0" r="9525" b="952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24125" cy="1190625"/>
                                    </a:xfrm>
                                    <a:prstGeom prst="rect">
                                      <a:avLst/>
                                    </a:prstGeom>
                                  </pic:spPr>
                                </pic:pic>
                              </a:graphicData>
                            </a:graphic>
                          </wp:inline>
                        </w:drawing>
                      </w:r>
                    </w:p>
                  </w:txbxContent>
                </v:textbox>
                <w10:wrap type="square"/>
              </v:shape>
            </w:pict>
          </mc:Fallback>
        </mc:AlternateContent>
      </w:r>
    </w:p>
    <w:p w14:paraId="5897BD09" w14:textId="77777777" w:rsidR="00764CD3" w:rsidRPr="00FD061A" w:rsidRDefault="00764CD3" w:rsidP="00764CD3">
      <w:pPr>
        <w:pStyle w:val="Heading2"/>
      </w:pPr>
      <w:bookmarkStart w:id="13" w:name="_Toc473723525"/>
      <w:bookmarkStart w:id="14" w:name="_Toc1409815"/>
      <w:r w:rsidRPr="00FD061A">
        <w:rPr>
          <w:rStyle w:val="Heading2Char"/>
          <w:b/>
          <w:bCs/>
        </w:rPr>
        <w:t>SQL</w:t>
      </w:r>
      <w:r w:rsidRPr="00FD061A">
        <w:t xml:space="preserve"> Server Built-in Functions</w:t>
      </w:r>
    </w:p>
    <w:p w14:paraId="503BDFDB" w14:textId="77777777" w:rsidR="00764CD3" w:rsidRDefault="00764CD3" w:rsidP="00764CD3">
      <w:pPr>
        <w:jc w:val="left"/>
        <w:rPr>
          <w:rFonts w:eastAsia="Calibri"/>
        </w:rPr>
      </w:pPr>
      <w:r>
        <w:rPr>
          <w:rFonts w:eastAsia="Calibri"/>
        </w:rPr>
        <w:t>Sql Server has many built-in functions which can be used for different purposes.</w:t>
      </w:r>
    </w:p>
    <w:p w14:paraId="2407A961" w14:textId="77777777" w:rsidR="00764CD3" w:rsidRDefault="00764CD3" w:rsidP="00764CD3">
      <w:pPr>
        <w:jc w:val="left"/>
        <w:rPr>
          <w:rFonts w:eastAsia="Calibri"/>
        </w:rPr>
      </w:pPr>
      <w:r>
        <w:rPr>
          <w:rFonts w:eastAsia="Calibri"/>
        </w:rPr>
        <w:t xml:space="preserve">For example: </w:t>
      </w:r>
    </w:p>
    <w:p w14:paraId="54F9B964" w14:textId="77777777" w:rsidR="00764CD3" w:rsidRDefault="00764CD3" w:rsidP="00764CD3">
      <w:pPr>
        <w:jc w:val="left"/>
        <w:rPr>
          <w:rFonts w:eastAsia="Calibri"/>
        </w:rPr>
      </w:pPr>
      <w:r>
        <w:rPr>
          <w:rFonts w:eastAsia="Calibri"/>
        </w:rPr>
        <w:t xml:space="preserve">1) </w:t>
      </w:r>
      <w:r w:rsidRPr="004C4F7F">
        <w:rPr>
          <w:rFonts w:eastAsia="Calibri"/>
        </w:rPr>
        <w:t>GETDATE</w:t>
      </w:r>
      <w:r w:rsidRPr="004C4F7F">
        <w:rPr>
          <w:rFonts w:eastAsia="Calibri"/>
        </w:rPr>
        <w:tab/>
        <w:t>Returns the current database system date and time</w:t>
      </w:r>
    </w:p>
    <w:p w14:paraId="0B4A124A" w14:textId="77777777" w:rsidR="00764CD3" w:rsidRDefault="00764CD3" w:rsidP="00764CD3">
      <w:pPr>
        <w:jc w:val="left"/>
        <w:rPr>
          <w:rFonts w:eastAsia="Calibri"/>
        </w:rPr>
      </w:pPr>
      <w:r>
        <w:rPr>
          <w:rFonts w:eastAsia="Calibri"/>
        </w:rPr>
        <w:t xml:space="preserve">2) </w:t>
      </w:r>
      <w:r w:rsidRPr="004C4F7F">
        <w:rPr>
          <w:rFonts w:eastAsia="Calibri"/>
        </w:rPr>
        <w:t>CURRENT_TIMESTAMP</w:t>
      </w:r>
      <w:r w:rsidRPr="004C4F7F">
        <w:rPr>
          <w:rFonts w:eastAsia="Calibri"/>
        </w:rPr>
        <w:tab/>
        <w:t>Returns the current date and time</w:t>
      </w:r>
    </w:p>
    <w:p w14:paraId="33AC5602" w14:textId="77777777" w:rsidR="00764CD3" w:rsidRPr="004C4F7F" w:rsidRDefault="00764CD3" w:rsidP="00764CD3">
      <w:pPr>
        <w:jc w:val="left"/>
        <w:rPr>
          <w:rFonts w:eastAsia="Calibri"/>
        </w:rPr>
      </w:pPr>
      <w:r>
        <w:rPr>
          <w:rFonts w:eastAsia="Calibri"/>
        </w:rPr>
        <w:t xml:space="preserve">3) </w:t>
      </w:r>
      <w:r w:rsidRPr="004C4F7F">
        <w:rPr>
          <w:rFonts w:eastAsia="Calibri"/>
        </w:rPr>
        <w:t>SUBSTRING</w:t>
      </w:r>
      <w:r w:rsidRPr="004C4F7F">
        <w:rPr>
          <w:rFonts w:eastAsia="Calibri"/>
        </w:rPr>
        <w:tab/>
        <w:t>Extracts some characters from a string</w:t>
      </w:r>
    </w:p>
    <w:p w14:paraId="756C5C3F" w14:textId="77777777" w:rsidR="00764CD3" w:rsidRDefault="00764CD3" w:rsidP="00764CD3">
      <w:pPr>
        <w:jc w:val="left"/>
        <w:rPr>
          <w:rFonts w:eastAsia="Calibri"/>
          <w:b/>
          <w:bCs/>
        </w:rPr>
      </w:pPr>
    </w:p>
    <w:p w14:paraId="591BCEB4" w14:textId="77777777" w:rsidR="00764CD3" w:rsidRDefault="00764CD3" w:rsidP="00764CD3">
      <w:pPr>
        <w:jc w:val="left"/>
        <w:rPr>
          <w:rFonts w:eastAsia="Calibri"/>
          <w:b/>
          <w:bCs/>
        </w:rPr>
      </w:pPr>
      <w:r w:rsidRPr="004C4F7F">
        <w:rPr>
          <w:rFonts w:eastAsia="Calibri"/>
          <w:b/>
          <w:bCs/>
        </w:rPr>
        <w:t>Syntax:</w:t>
      </w:r>
    </w:p>
    <w:p w14:paraId="1AD5A5EF" w14:textId="77777777" w:rsidR="00764CD3" w:rsidRDefault="00764CD3" w:rsidP="00764CD3">
      <w:pPr>
        <w:jc w:val="left"/>
        <w:rPr>
          <w:rFonts w:eastAsia="Calibri"/>
        </w:rPr>
      </w:pPr>
      <w:r w:rsidRPr="004C4F7F">
        <w:rPr>
          <w:rFonts w:eastAsia="Calibri"/>
        </w:rPr>
        <w:t>1) SELECT GETDATE();</w:t>
      </w:r>
    </w:p>
    <w:p w14:paraId="114B93CD" w14:textId="77777777" w:rsidR="00764CD3" w:rsidRPr="004C4F7F" w:rsidRDefault="00764CD3" w:rsidP="00764CD3">
      <w:pPr>
        <w:jc w:val="left"/>
        <w:rPr>
          <w:rFonts w:eastAsia="Calibri"/>
        </w:rPr>
      </w:pPr>
      <w:r>
        <w:rPr>
          <w:rFonts w:eastAsia="Calibri"/>
        </w:rPr>
        <w:t xml:space="preserve">3) </w:t>
      </w:r>
      <w:r w:rsidRPr="00EB2BC0">
        <w:rPr>
          <w:rFonts w:eastAsia="Calibri"/>
        </w:rPr>
        <w:t>SELECT CURRENT_TIMESTAMP;</w:t>
      </w:r>
    </w:p>
    <w:p w14:paraId="1B71C803" w14:textId="77777777" w:rsidR="00764CD3" w:rsidRDefault="00764CD3" w:rsidP="00764CD3">
      <w:pPr>
        <w:jc w:val="left"/>
        <w:rPr>
          <w:rFonts w:eastAsia="Calibri"/>
        </w:rPr>
      </w:pPr>
      <w:r>
        <w:rPr>
          <w:rFonts w:eastAsia="Calibri"/>
        </w:rPr>
        <w:t xml:space="preserve">2) </w:t>
      </w:r>
      <w:r w:rsidRPr="004C4F7F">
        <w:rPr>
          <w:rFonts w:eastAsia="Calibri"/>
        </w:rPr>
        <w:t>SELECT SUBSTRING(</w:t>
      </w:r>
      <w:r>
        <w:rPr>
          <w:rFonts w:eastAsia="Calibri"/>
        </w:rPr>
        <w:t>columnName</w:t>
      </w:r>
      <w:r w:rsidRPr="004C4F7F">
        <w:rPr>
          <w:rFonts w:eastAsia="Calibri"/>
        </w:rPr>
        <w:t xml:space="preserve">, </w:t>
      </w:r>
      <w:r>
        <w:rPr>
          <w:rFonts w:eastAsia="Calibri"/>
        </w:rPr>
        <w:t>startposition</w:t>
      </w:r>
      <w:r w:rsidRPr="004C4F7F">
        <w:rPr>
          <w:rFonts w:eastAsia="Calibri"/>
        </w:rPr>
        <w:t xml:space="preserve">, </w:t>
      </w:r>
      <w:r>
        <w:rPr>
          <w:rFonts w:eastAsia="Calibri"/>
        </w:rPr>
        <w:t>substringlength</w:t>
      </w:r>
      <w:r w:rsidRPr="004C4F7F">
        <w:rPr>
          <w:rFonts w:eastAsia="Calibri"/>
        </w:rPr>
        <w:t xml:space="preserve">) AS </w:t>
      </w:r>
      <w:r>
        <w:rPr>
          <w:rFonts w:eastAsia="Calibri"/>
        </w:rPr>
        <w:t xml:space="preserve">alias </w:t>
      </w:r>
      <w:r w:rsidRPr="004C4F7F">
        <w:rPr>
          <w:rFonts w:eastAsia="Calibri"/>
        </w:rPr>
        <w:t>FROM</w:t>
      </w:r>
      <w:r>
        <w:rPr>
          <w:rFonts w:eastAsia="Calibri"/>
        </w:rPr>
        <w:t xml:space="preserve"> &lt;tableName&gt;</w:t>
      </w:r>
      <w:r w:rsidRPr="004C4F7F">
        <w:rPr>
          <w:rFonts w:eastAsia="Calibri"/>
        </w:rPr>
        <w:t>;</w:t>
      </w:r>
    </w:p>
    <w:p w14:paraId="7712D8D4" w14:textId="77777777" w:rsidR="00764CD3" w:rsidRDefault="00764CD3" w:rsidP="00764CD3">
      <w:pPr>
        <w:jc w:val="left"/>
        <w:rPr>
          <w:rFonts w:eastAsia="Calibri"/>
        </w:rPr>
      </w:pPr>
    </w:p>
    <w:p w14:paraId="291530A2" w14:textId="77777777" w:rsidR="00764CD3" w:rsidRPr="0034196F" w:rsidRDefault="00764CD3" w:rsidP="00764CD3">
      <w:pPr>
        <w:jc w:val="left"/>
        <w:rPr>
          <w:rFonts w:eastAsia="Calibri"/>
        </w:rPr>
      </w:pPr>
      <w:r>
        <w:rPr>
          <w:rFonts w:eastAsia="Calibri"/>
        </w:rPr>
        <w:t xml:space="preserve">Try to explore as many string and data functions through this link: </w:t>
      </w:r>
      <w:r w:rsidRPr="0060655D">
        <w:rPr>
          <w:rFonts w:eastAsia="Calibri"/>
        </w:rPr>
        <w:t>https://www.w3schools.com/sql/sql_ref_sqlserver.asp</w:t>
      </w:r>
    </w:p>
    <w:p w14:paraId="4A51DAD5" w14:textId="77777777" w:rsidR="00764CD3" w:rsidRDefault="00764CD3" w:rsidP="00764CD3">
      <w:pPr>
        <w:pStyle w:val="Heading1"/>
        <w:numPr>
          <w:ilvl w:val="0"/>
          <w:numId w:val="0"/>
        </w:numPr>
        <w:ind w:left="360"/>
        <w:rPr>
          <w:rFonts w:eastAsia="Calibri"/>
        </w:rPr>
      </w:pPr>
    </w:p>
    <w:p w14:paraId="507B31EF" w14:textId="77777777" w:rsidR="004E4311" w:rsidRPr="009D788A" w:rsidRDefault="004E4311" w:rsidP="004E4311">
      <w:pPr>
        <w:pStyle w:val="Heading1"/>
        <w:rPr>
          <w:rFonts w:eastAsia="Calibri"/>
        </w:rPr>
      </w:pPr>
      <w:r w:rsidRPr="009D788A">
        <w:rPr>
          <w:rFonts w:eastAsia="Calibri"/>
        </w:rPr>
        <w:t>Order by Clause</w:t>
      </w:r>
      <w:bookmarkEnd w:id="13"/>
      <w:bookmarkEnd w:id="14"/>
    </w:p>
    <w:p w14:paraId="213778CA" w14:textId="77777777" w:rsidR="004E4311" w:rsidRPr="009D788A" w:rsidRDefault="004E4311" w:rsidP="004E4311">
      <w:pPr>
        <w:rPr>
          <w:rFonts w:eastAsia="Calibri"/>
        </w:rPr>
      </w:pPr>
      <w:r w:rsidRPr="009D788A">
        <w:rPr>
          <w:rFonts w:eastAsia="Calibri"/>
        </w:rPr>
        <w:t>Order by clause is used to arrange the rows in ascending or descending order of one or more columns</w:t>
      </w:r>
    </w:p>
    <w:p w14:paraId="6821A47D" w14:textId="77777777" w:rsidR="004E4311" w:rsidRPr="009D788A" w:rsidRDefault="004E4311" w:rsidP="004E4311">
      <w:pPr>
        <w:autoSpaceDE w:val="0"/>
        <w:autoSpaceDN w:val="0"/>
        <w:adjustRightInd w:val="0"/>
        <w:jc w:val="left"/>
        <w:rPr>
          <w:rFonts w:eastAsia="Calibri"/>
        </w:rPr>
      </w:pPr>
      <w:r w:rsidRPr="009D788A">
        <w:rPr>
          <w:rFonts w:eastAsia="Calibri"/>
        </w:rPr>
        <w:t>SELECT ColumnX as X , ColumnY as Y, ColumnZ</w:t>
      </w:r>
    </w:p>
    <w:p w14:paraId="6DB037B5" w14:textId="77777777" w:rsidR="004E4311" w:rsidRPr="009D788A" w:rsidRDefault="004E4311" w:rsidP="004E4311">
      <w:pPr>
        <w:rPr>
          <w:rFonts w:eastAsia="Calibri"/>
        </w:rPr>
      </w:pPr>
      <w:r w:rsidRPr="009D788A">
        <w:rPr>
          <w:rFonts w:eastAsia="Calibri"/>
        </w:rPr>
        <w:t>FROM &lt;tableName&gt; as Table1</w:t>
      </w:r>
    </w:p>
    <w:p w14:paraId="1C5614F7" w14:textId="77777777" w:rsidR="004E4311" w:rsidRPr="009D788A" w:rsidRDefault="005C6AEA" w:rsidP="004E4311">
      <w:pPr>
        <w:rPr>
          <w:rFonts w:eastAsia="Calibri"/>
        </w:rPr>
      </w:pPr>
      <w:r w:rsidRPr="009D788A">
        <w:rPr>
          <w:rFonts w:eastAsia="Calibri"/>
        </w:rPr>
        <w:t>ORDER BY ColumnX asc</w:t>
      </w:r>
      <w:r w:rsidR="00B23355" w:rsidRPr="009D788A">
        <w:rPr>
          <w:rFonts w:eastAsia="Calibri"/>
        </w:rPr>
        <w:t>/desc</w:t>
      </w:r>
      <w:r w:rsidRPr="009D788A">
        <w:rPr>
          <w:rFonts w:eastAsia="Calibri"/>
        </w:rPr>
        <w:t xml:space="preserve">, ColumnZ </w:t>
      </w:r>
      <w:r w:rsidR="00B23355" w:rsidRPr="009D788A">
        <w:rPr>
          <w:rFonts w:eastAsia="Calibri"/>
        </w:rPr>
        <w:t>asc/</w:t>
      </w:r>
      <w:r w:rsidRPr="009D788A">
        <w:rPr>
          <w:rFonts w:eastAsia="Calibri"/>
        </w:rPr>
        <w:t>desc</w:t>
      </w:r>
    </w:p>
    <w:p w14:paraId="2D6F0519" w14:textId="77777777" w:rsidR="00A5335B" w:rsidRPr="009D788A" w:rsidRDefault="00A5335B" w:rsidP="004E4311">
      <w:pPr>
        <w:rPr>
          <w:rFonts w:eastAsia="Calibri"/>
        </w:rPr>
      </w:pPr>
    </w:p>
    <w:p w14:paraId="172360DC" w14:textId="77777777" w:rsidR="00A5335B" w:rsidRPr="009D788A" w:rsidRDefault="00A5335B" w:rsidP="004E4311">
      <w:pPr>
        <w:rPr>
          <w:rFonts w:eastAsia="Calibri"/>
        </w:rPr>
      </w:pPr>
      <w:r w:rsidRPr="009D788A">
        <w:rPr>
          <w:rFonts w:eastAsia="Calibri"/>
          <w:noProof/>
        </w:rPr>
        <w:lastRenderedPageBreak/>
        <mc:AlternateContent>
          <mc:Choice Requires="wps">
            <w:drawing>
              <wp:anchor distT="45720" distB="45720" distL="114300" distR="114300" simplePos="0" relativeHeight="251667456" behindDoc="0" locked="0" layoutInCell="1" allowOverlap="1" wp14:anchorId="1A1B0DE9" wp14:editId="1AF15DF1">
                <wp:simplePos x="0" y="0"/>
                <wp:positionH relativeFrom="column">
                  <wp:posOffset>0</wp:posOffset>
                </wp:positionH>
                <wp:positionV relativeFrom="paragraph">
                  <wp:posOffset>187960</wp:posOffset>
                </wp:positionV>
                <wp:extent cx="5838825" cy="2219325"/>
                <wp:effectExtent l="0" t="0" r="28575" b="2857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11AF5DA5" w14:textId="77777777" w:rsidR="00A5335B" w:rsidRDefault="00A5335B" w:rsidP="00A5335B">
                            <w:pPr>
                              <w:rPr>
                                <w:noProof/>
                              </w:rPr>
                            </w:pPr>
                            <w:r>
                              <w:rPr>
                                <w:noProof/>
                              </w:rPr>
                              <w:t xml:space="preserve">Try this </w:t>
                            </w:r>
                          </w:p>
                          <w:p w14:paraId="0FA83931" w14:textId="77777777" w:rsidR="00A5335B" w:rsidRDefault="00A5335B" w:rsidP="00A5335B">
                            <w:r>
                              <w:rPr>
                                <w:noProof/>
                              </w:rPr>
                              <w:drawing>
                                <wp:inline distT="0" distB="0" distL="0" distR="0" wp14:anchorId="4970CB71" wp14:editId="073986B2">
                                  <wp:extent cx="3152775" cy="704850"/>
                                  <wp:effectExtent l="0" t="0" r="952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52775" cy="704850"/>
                                          </a:xfrm>
                                          <a:prstGeom prst="rect">
                                            <a:avLst/>
                                          </a:prstGeom>
                                        </pic:spPr>
                                      </pic:pic>
                                    </a:graphicData>
                                  </a:graphic>
                                </wp:inline>
                              </w:drawing>
                            </w:r>
                          </w:p>
                          <w:p w14:paraId="43A6D3C2" w14:textId="77777777" w:rsidR="00A5335B" w:rsidRDefault="00A5335B" w:rsidP="00A5335B"/>
                          <w:p w14:paraId="721693D6" w14:textId="77777777" w:rsidR="00A5335B" w:rsidRDefault="00A5335B" w:rsidP="00A5335B">
                            <w:r>
                              <w:t>Results</w:t>
                            </w:r>
                          </w:p>
                          <w:p w14:paraId="67327B31" w14:textId="77777777" w:rsidR="00A5335B" w:rsidRDefault="00A5335B" w:rsidP="00A5335B">
                            <w:r>
                              <w:rPr>
                                <w:noProof/>
                              </w:rPr>
                              <w:drawing>
                                <wp:inline distT="0" distB="0" distL="0" distR="0" wp14:anchorId="44F10992" wp14:editId="6E08F4A3">
                                  <wp:extent cx="2476500" cy="11049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76500" cy="1104900"/>
                                          </a:xfrm>
                                          <a:prstGeom prst="rect">
                                            <a:avLst/>
                                          </a:prstGeom>
                                        </pic:spPr>
                                      </pic:pic>
                                    </a:graphicData>
                                  </a:graphic>
                                </wp:inline>
                              </w:drawing>
                            </w:r>
                          </w:p>
                          <w:p w14:paraId="16ACE9C9" w14:textId="77777777" w:rsidR="00A5335B" w:rsidRDefault="00A5335B" w:rsidP="00A533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1A1B0DE9" id="_x0000_s1030" type="#_x0000_t202" style="position:absolute;left:0;text-align:left;margin-left:0;margin-top:14.8pt;width:459.75pt;height:174.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" fillcolor="#d5dce4 [671]">
                <v:textbox>
                  <w:txbxContent>
                    <w:p w14:paraId="11AF5DA5" w14:textId="77777777" w:rsidR="00A5335B" w:rsidRDefault="00A5335B" w:rsidP="00A5335B">
                      <w:pPr>
                        <w:rPr>
                          <w:noProof/>
                        </w:rPr>
                      </w:pPr>
                      <w:r>
                        <w:rPr>
                          <w:noProof/>
                        </w:rPr>
                        <w:t xml:space="preserve">Try this </w:t>
                      </w:r>
                    </w:p>
                    <w:p w14:paraId="0FA83931" w14:textId="77777777" w:rsidR="00A5335B" w:rsidRDefault="00A5335B" w:rsidP="00A5335B">
                      <w:r>
                        <w:rPr>
                          <w:noProof/>
                        </w:rPr>
                        <w:drawing>
                          <wp:inline distT="0" distB="0" distL="0" distR="0" wp14:anchorId="4970CB71" wp14:editId="073986B2">
                            <wp:extent cx="3152775" cy="704850"/>
                            <wp:effectExtent l="0" t="0" r="9525"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52775" cy="704850"/>
                                    </a:xfrm>
                                    <a:prstGeom prst="rect">
                                      <a:avLst/>
                                    </a:prstGeom>
                                  </pic:spPr>
                                </pic:pic>
                              </a:graphicData>
                            </a:graphic>
                          </wp:inline>
                        </w:drawing>
                      </w:r>
                    </w:p>
                    <w:p w14:paraId="43A6D3C2" w14:textId="77777777" w:rsidR="00A5335B" w:rsidRDefault="00A5335B" w:rsidP="00A5335B"/>
                    <w:p w14:paraId="721693D6" w14:textId="77777777" w:rsidR="00A5335B" w:rsidRDefault="00A5335B" w:rsidP="00A5335B">
                      <w:r>
                        <w:t>Results</w:t>
                      </w:r>
                    </w:p>
                    <w:p w14:paraId="67327B31" w14:textId="77777777" w:rsidR="00A5335B" w:rsidRDefault="00A5335B" w:rsidP="00A5335B">
                      <w:r>
                        <w:rPr>
                          <w:noProof/>
                        </w:rPr>
                        <w:drawing>
                          <wp:inline distT="0" distB="0" distL="0" distR="0" wp14:anchorId="44F10992" wp14:editId="6E08F4A3">
                            <wp:extent cx="2476500" cy="11049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76500" cy="1104900"/>
                                    </a:xfrm>
                                    <a:prstGeom prst="rect">
                                      <a:avLst/>
                                    </a:prstGeom>
                                  </pic:spPr>
                                </pic:pic>
                              </a:graphicData>
                            </a:graphic>
                          </wp:inline>
                        </w:drawing>
                      </w:r>
                    </w:p>
                    <w:p w14:paraId="16ACE9C9" w14:textId="77777777" w:rsidR="00A5335B" w:rsidRDefault="00A5335B" w:rsidP="00A5335B"/>
                  </w:txbxContent>
                </v:textbox>
                <w10:wrap type="square"/>
              </v:shape>
            </w:pict>
          </mc:Fallback>
        </mc:AlternateContent>
      </w:r>
    </w:p>
    <w:p w14:paraId="4347840E" w14:textId="77777777" w:rsidR="00DF6349" w:rsidRPr="009D788A" w:rsidRDefault="00DF6349" w:rsidP="00B33213">
      <w:pPr>
        <w:rPr>
          <w:rFonts w:eastAsia="Calibri"/>
        </w:rPr>
      </w:pPr>
    </w:p>
    <w:p w14:paraId="29A1E667" w14:textId="77777777" w:rsidR="004E4311" w:rsidRPr="009D788A" w:rsidRDefault="00B23355" w:rsidP="00B23355">
      <w:pPr>
        <w:pStyle w:val="Heading2"/>
        <w:rPr>
          <w:rFonts w:eastAsia="Calibri"/>
        </w:rPr>
      </w:pPr>
      <w:bookmarkStart w:id="15" w:name="_Toc473723526"/>
      <w:bookmarkStart w:id="16" w:name="_Toc1409816"/>
      <w:r w:rsidRPr="009D788A">
        <w:rPr>
          <w:rFonts w:eastAsia="Calibri"/>
        </w:rPr>
        <w:t>TOP Clause</w:t>
      </w:r>
      <w:bookmarkEnd w:id="15"/>
      <w:bookmarkEnd w:id="16"/>
    </w:p>
    <w:p w14:paraId="4310C4AD" w14:textId="77777777" w:rsidR="00B23355" w:rsidRPr="009D788A" w:rsidRDefault="00B23355" w:rsidP="00B23355">
      <w:pPr>
        <w:rPr>
          <w:rFonts w:eastAsia="Calibri"/>
        </w:rPr>
      </w:pPr>
      <w:r w:rsidRPr="009D788A">
        <w:rPr>
          <w:rFonts w:eastAsia="Calibri"/>
        </w:rPr>
        <w:t xml:space="preserve">Top n clause will give you first n rows from result instead of all the rows. </w:t>
      </w:r>
    </w:p>
    <w:p w14:paraId="7555F0B8" w14:textId="77777777" w:rsidR="00B23355" w:rsidRPr="009D788A" w:rsidRDefault="00B23355" w:rsidP="00B23355">
      <w:pPr>
        <w:rPr>
          <w:rFonts w:eastAsia="Calibri"/>
        </w:rPr>
      </w:pPr>
    </w:p>
    <w:p w14:paraId="7D00B4CE" w14:textId="77777777" w:rsidR="00A5335B" w:rsidRPr="009D788A" w:rsidRDefault="00A5335B" w:rsidP="00B23355">
      <w:pPr>
        <w:rPr>
          <w:rFonts w:eastAsia="Calibri"/>
        </w:rPr>
      </w:pPr>
    </w:p>
    <w:p w14:paraId="1F254DAE" w14:textId="77777777" w:rsidR="00B23355" w:rsidRPr="009D788A" w:rsidRDefault="00B23355" w:rsidP="00B23355">
      <w:pPr>
        <w:autoSpaceDE w:val="0"/>
        <w:autoSpaceDN w:val="0"/>
        <w:adjustRightInd w:val="0"/>
        <w:jc w:val="left"/>
        <w:rPr>
          <w:rFonts w:eastAsia="Calibri"/>
        </w:rPr>
      </w:pPr>
      <w:r w:rsidRPr="009D788A">
        <w:rPr>
          <w:rFonts w:eastAsia="Calibri"/>
        </w:rPr>
        <w:t>SELECT TOP &lt;n&gt; *</w:t>
      </w:r>
    </w:p>
    <w:p w14:paraId="7521D603" w14:textId="77777777" w:rsidR="00B23355" w:rsidRPr="009D788A" w:rsidRDefault="00B23355" w:rsidP="00B23355">
      <w:pPr>
        <w:autoSpaceDE w:val="0"/>
        <w:autoSpaceDN w:val="0"/>
        <w:adjustRightInd w:val="0"/>
        <w:jc w:val="left"/>
        <w:rPr>
          <w:rFonts w:eastAsia="Calibri"/>
        </w:rPr>
      </w:pPr>
      <w:r w:rsidRPr="009D788A">
        <w:rPr>
          <w:rFonts w:eastAsia="Calibri"/>
        </w:rPr>
        <w:t>FROM &lt;tableName&gt;</w:t>
      </w:r>
    </w:p>
    <w:p w14:paraId="2E1C2E12" w14:textId="77777777" w:rsidR="00B23355" w:rsidRPr="009D788A" w:rsidRDefault="00B23355" w:rsidP="00B23355">
      <w:pPr>
        <w:autoSpaceDE w:val="0"/>
        <w:autoSpaceDN w:val="0"/>
        <w:adjustRightInd w:val="0"/>
        <w:jc w:val="left"/>
        <w:rPr>
          <w:rFonts w:eastAsia="Calibri"/>
        </w:rPr>
      </w:pPr>
      <w:r w:rsidRPr="009D788A">
        <w:rPr>
          <w:rFonts w:eastAsia="Calibri"/>
        </w:rPr>
        <w:t>where &lt;conditions&gt;</w:t>
      </w:r>
    </w:p>
    <w:p w14:paraId="0A20417C" w14:textId="77777777" w:rsidR="00A5335B" w:rsidRPr="009D788A" w:rsidRDefault="00B23355" w:rsidP="00B23355">
      <w:pPr>
        <w:rPr>
          <w:rFonts w:eastAsia="Calibri"/>
        </w:rPr>
      </w:pPr>
      <w:r w:rsidRPr="009D788A">
        <w:rPr>
          <w:rFonts w:eastAsia="Calibri"/>
        </w:rPr>
        <w:t>Order by &lt;column Name&gt; asc/desc</w:t>
      </w:r>
    </w:p>
    <w:p w14:paraId="127CD677" w14:textId="77777777" w:rsidR="00A5335B" w:rsidRPr="009D788A" w:rsidRDefault="00A5335B" w:rsidP="00B23355">
      <w:pPr>
        <w:rPr>
          <w:rFonts w:eastAsia="Calibri"/>
        </w:rPr>
      </w:pPr>
      <w:r w:rsidRPr="009D788A">
        <w:rPr>
          <w:rFonts w:eastAsia="Calibri"/>
          <w:noProof/>
        </w:rPr>
        <mc:AlternateContent>
          <mc:Choice Requires="wps">
            <w:drawing>
              <wp:anchor distT="45720" distB="45720" distL="114300" distR="114300" simplePos="0" relativeHeight="251669504" behindDoc="0" locked="0" layoutInCell="1" allowOverlap="1" wp14:anchorId="38ADA62A" wp14:editId="78CC7B43">
                <wp:simplePos x="0" y="0"/>
                <wp:positionH relativeFrom="column">
                  <wp:posOffset>0</wp:posOffset>
                </wp:positionH>
                <wp:positionV relativeFrom="paragraph">
                  <wp:posOffset>188595</wp:posOffset>
                </wp:positionV>
                <wp:extent cx="5838825" cy="2219325"/>
                <wp:effectExtent l="0" t="0" r="28575" b="2857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219325"/>
                        </a:xfrm>
                        <a:prstGeom prst="rect">
                          <a:avLst/>
                        </a:prstGeom>
                        <a:solidFill>
                          <a:schemeClr val="tx2">
                            <a:lumMod val="20000"/>
                            <a:lumOff val="80000"/>
                          </a:schemeClr>
                        </a:solidFill>
                        <a:ln w="9525">
                          <a:solidFill>
                            <a:srgbClr val="000000"/>
                          </a:solidFill>
                          <a:miter lim="800000"/>
                          <a:headEnd/>
                          <a:tailEnd/>
                        </a:ln>
                      </wps:spPr>
                      <wps:txbx>
                        <w:txbxContent>
                          <w:p w14:paraId="2154784D" w14:textId="77777777" w:rsidR="00A5335B" w:rsidRDefault="00A5335B" w:rsidP="00A5335B">
                            <w:r>
                              <w:rPr>
                                <w:noProof/>
                              </w:rPr>
                              <w:t xml:space="preserve">Try this </w:t>
                            </w:r>
                          </w:p>
                          <w:p w14:paraId="4097F78B" w14:textId="77777777" w:rsidR="00A5335B" w:rsidRDefault="00A5335B" w:rsidP="00A5335B">
                            <w:r>
                              <w:rPr>
                                <w:noProof/>
                              </w:rPr>
                              <w:drawing>
                                <wp:inline distT="0" distB="0" distL="0" distR="0" wp14:anchorId="689DFFCF" wp14:editId="106B85F0">
                                  <wp:extent cx="3840480" cy="2118995"/>
                                  <wp:effectExtent l="0" t="0" r="762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0480" cy="21189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38ADA62A" id="_x0000_s1031" type="#_x0000_t202" style="position:absolute;left:0;text-align:left;margin-left:0;margin-top:14.85pt;width:459.75pt;height:174.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" fillcolor="#d5dce4 [671]">
                <v:textbox>
                  <w:txbxContent>
                    <w:p w14:paraId="2154784D" w14:textId="77777777" w:rsidR="00A5335B" w:rsidRDefault="00A5335B" w:rsidP="00A5335B">
                      <w:r>
                        <w:rPr>
                          <w:noProof/>
                        </w:rPr>
                        <w:t xml:space="preserve">Try this </w:t>
                      </w:r>
                    </w:p>
                    <w:p w14:paraId="4097F78B" w14:textId="77777777" w:rsidR="00A5335B" w:rsidRDefault="00A5335B" w:rsidP="00A5335B">
                      <w:r>
                        <w:rPr>
                          <w:noProof/>
                        </w:rPr>
                        <w:drawing>
                          <wp:inline distT="0" distB="0" distL="0" distR="0" wp14:anchorId="689DFFCF" wp14:editId="106B85F0">
                            <wp:extent cx="3840480" cy="2118995"/>
                            <wp:effectExtent l="0" t="0" r="762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40480" cy="2118995"/>
                                    </a:xfrm>
                                    <a:prstGeom prst="rect">
                                      <a:avLst/>
                                    </a:prstGeom>
                                  </pic:spPr>
                                </pic:pic>
                              </a:graphicData>
                            </a:graphic>
                          </wp:inline>
                        </w:drawing>
                      </w:r>
                    </w:p>
                  </w:txbxContent>
                </v:textbox>
                <w10:wrap type="square"/>
              </v:shape>
            </w:pict>
          </mc:Fallback>
        </mc:AlternateContent>
      </w:r>
    </w:p>
    <w:p w14:paraId="5A3C5158" w14:textId="77777777" w:rsidR="00B23355" w:rsidRPr="009D788A" w:rsidRDefault="00B23355" w:rsidP="00B23355">
      <w:pPr>
        <w:pStyle w:val="Heading1"/>
        <w:rPr>
          <w:rFonts w:eastAsia="Calibri"/>
        </w:rPr>
      </w:pPr>
      <w:bookmarkStart w:id="17" w:name="_Toc473723527"/>
      <w:bookmarkStart w:id="18" w:name="_Toc1409817"/>
      <w:r w:rsidRPr="009D788A">
        <w:rPr>
          <w:rFonts w:eastAsia="Calibri"/>
        </w:rPr>
        <w:t>Join Operation</w:t>
      </w:r>
      <w:bookmarkEnd w:id="17"/>
      <w:bookmarkEnd w:id="18"/>
    </w:p>
    <w:p w14:paraId="24756E77" w14:textId="77777777" w:rsidR="007F0B9F" w:rsidRPr="009D788A" w:rsidRDefault="007F0B9F" w:rsidP="007F0B9F">
      <w:pPr>
        <w:rPr>
          <w:rFonts w:eastAsia="DejaVu Sans"/>
        </w:rPr>
      </w:pPr>
      <w:r w:rsidRPr="009D788A">
        <w:rPr>
          <w:rFonts w:eastAsia="DejaVu Sans"/>
        </w:rPr>
        <w:t>We will use the following tables in examples</w:t>
      </w:r>
    </w:p>
    <w:p w14:paraId="481B81EE" w14:textId="77777777" w:rsidR="007F0B9F" w:rsidRPr="009D788A" w:rsidRDefault="007F0B9F" w:rsidP="00B37F29">
      <w:pPr>
        <w:pStyle w:val="Heading2"/>
        <w:rPr>
          <w:rFonts w:eastAsia="DejaVu Sans"/>
        </w:rPr>
      </w:pPr>
      <w:r w:rsidRPr="009D788A">
        <w:rPr>
          <w:rFonts w:eastAsia="DejaVu Sans"/>
        </w:rPr>
        <w:t xml:space="preserve"> </w:t>
      </w:r>
      <w:bookmarkStart w:id="19" w:name="_Toc473723528"/>
      <w:bookmarkStart w:id="20" w:name="_Toc1409818"/>
      <w:r w:rsidRPr="009D788A">
        <w:rPr>
          <w:rFonts w:eastAsia="DejaVu Sans"/>
        </w:rPr>
        <w:t>Inner Join:</w:t>
      </w:r>
      <w:bookmarkEnd w:id="19"/>
      <w:bookmarkEnd w:id="20"/>
      <w:r w:rsidRPr="009D788A">
        <w:rPr>
          <w:rFonts w:eastAsia="DejaVu Sans"/>
        </w:rPr>
        <w:t xml:space="preserve"> </w:t>
      </w:r>
    </w:p>
    <w:p w14:paraId="625451DD" w14:textId="77777777" w:rsidR="007F0B9F" w:rsidRPr="009D788A" w:rsidRDefault="007F0B9F" w:rsidP="007F0B9F">
      <w:pPr>
        <w:rPr>
          <w:rFonts w:eastAsia="DejaVu Sans"/>
        </w:rPr>
      </w:pPr>
      <w:r w:rsidRPr="009D788A">
        <w:rPr>
          <w:rFonts w:eastAsia="DejaVu Sans"/>
        </w:rPr>
        <w:t>Returns only those rows that match in both tables.</w:t>
      </w:r>
    </w:p>
    <w:p w14:paraId="57D57349" w14:textId="77777777" w:rsidR="007F0B9F" w:rsidRPr="009D788A" w:rsidRDefault="007F0B9F" w:rsidP="007F0B9F">
      <w:pPr>
        <w:rPr>
          <w:rFonts w:eastAsia="DejaVu Sans"/>
        </w:rPr>
      </w:pPr>
    </w:p>
    <w:p w14:paraId="32B495DB" w14:textId="77777777" w:rsidR="007F0B9F" w:rsidRPr="009D788A" w:rsidRDefault="007F0B9F" w:rsidP="007F0B9F">
      <w:pPr>
        <w:autoSpaceDE w:val="0"/>
        <w:autoSpaceDN w:val="0"/>
        <w:adjustRightInd w:val="0"/>
        <w:jc w:val="left"/>
        <w:rPr>
          <w:rFonts w:eastAsia="Calibri"/>
        </w:rPr>
      </w:pPr>
      <w:r w:rsidRPr="009D788A">
        <w:rPr>
          <w:rFonts w:eastAsia="Calibri"/>
        </w:rPr>
        <w:t xml:space="preserve">SELECT * </w:t>
      </w:r>
    </w:p>
    <w:p w14:paraId="54E5C055" w14:textId="77777777" w:rsidR="007F0B9F" w:rsidRPr="009D788A" w:rsidRDefault="007F0B9F" w:rsidP="007F0B9F">
      <w:pPr>
        <w:autoSpaceDE w:val="0"/>
        <w:autoSpaceDN w:val="0"/>
        <w:adjustRightInd w:val="0"/>
        <w:jc w:val="left"/>
        <w:rPr>
          <w:rFonts w:eastAsia="Calibri"/>
        </w:rPr>
      </w:pPr>
      <w:r w:rsidRPr="009D788A">
        <w:rPr>
          <w:rFonts w:eastAsia="Calibri"/>
        </w:rPr>
        <w:t>FROM &lt;table1&gt; inner join &lt;table2&gt;</w:t>
      </w:r>
    </w:p>
    <w:p w14:paraId="0D106B8D" w14:textId="77777777" w:rsidR="00DF6349" w:rsidRPr="009D788A" w:rsidRDefault="007F0B9F" w:rsidP="007F0B9F">
      <w:pPr>
        <w:rPr>
          <w:rFonts w:eastAsia="Calibri"/>
        </w:rPr>
      </w:pPr>
      <w:r w:rsidRPr="009D788A">
        <w:rPr>
          <w:rFonts w:eastAsia="Calibri"/>
        </w:rPr>
        <w:t>ON &lt;Joining Condition&gt;</w:t>
      </w:r>
    </w:p>
    <w:p w14:paraId="111250F2" w14:textId="77777777" w:rsidR="004471F5" w:rsidRDefault="004471F5" w:rsidP="007F0B9F">
      <w:pPr>
        <w:rPr>
          <w:rFonts w:eastAsia="Calibri"/>
        </w:rPr>
      </w:pPr>
    </w:p>
    <w:p w14:paraId="5DA9F15E" w14:textId="77777777" w:rsidR="004471F5" w:rsidRDefault="004471F5" w:rsidP="007F0B9F">
      <w:pPr>
        <w:rPr>
          <w:rFonts w:eastAsia="Calibri"/>
        </w:rPr>
      </w:pPr>
    </w:p>
    <w:p w14:paraId="7E9EC1E9" w14:textId="2C139B07" w:rsidR="00086DB1" w:rsidRDefault="00086DB1" w:rsidP="00086DB1">
      <w:pPr>
        <w:rPr>
          <w:rFonts w:eastAsia="Calibri"/>
        </w:rPr>
      </w:pPr>
      <w:r>
        <w:rPr>
          <w:noProof/>
        </w:rPr>
        <w:drawing>
          <wp:inline distT="0" distB="0" distL="0" distR="0" wp14:anchorId="616CC73D" wp14:editId="25245AE9">
            <wp:extent cx="4981575" cy="1820027"/>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94489" cy="1824745"/>
                    </a:xfrm>
                    <a:prstGeom prst="rect">
                      <a:avLst/>
                    </a:prstGeom>
                  </pic:spPr>
                </pic:pic>
              </a:graphicData>
            </a:graphic>
          </wp:inline>
        </w:drawing>
      </w:r>
      <w:bookmarkStart w:id="21" w:name="_Toc473723529"/>
      <w:bookmarkStart w:id="22" w:name="_Toc1409819"/>
    </w:p>
    <w:p w14:paraId="336D78F3" w14:textId="5250BE3B" w:rsidR="00B37F29" w:rsidRPr="009D788A" w:rsidRDefault="00B37F29" w:rsidP="00B37F29">
      <w:pPr>
        <w:pStyle w:val="Heading2"/>
        <w:rPr>
          <w:rFonts w:eastAsia="Calibri"/>
        </w:rPr>
      </w:pPr>
      <w:r w:rsidRPr="009D788A">
        <w:rPr>
          <w:rFonts w:eastAsia="Calibri"/>
        </w:rPr>
        <w:t>Left/Right/Full Outer Join</w:t>
      </w:r>
      <w:bookmarkEnd w:id="21"/>
      <w:bookmarkEnd w:id="22"/>
    </w:p>
    <w:p w14:paraId="09C5C591" w14:textId="77777777" w:rsidR="00B37F29" w:rsidRPr="009D788A" w:rsidRDefault="00B37F29" w:rsidP="00086DB1">
      <w:pPr>
        <w:jc w:val="left"/>
        <w:rPr>
          <w:rFonts w:eastAsia="Calibri"/>
        </w:rPr>
      </w:pPr>
      <w:r w:rsidRPr="009D788A">
        <w:rPr>
          <w:rFonts w:eastAsia="Calibri"/>
        </w:rPr>
        <w:t>Left Join: Returns all the rows of Left table with corresponding row or null row of right table</w:t>
      </w:r>
    </w:p>
    <w:p w14:paraId="03390380" w14:textId="77777777" w:rsidR="00B37F29" w:rsidRPr="009D788A" w:rsidRDefault="00B37F29" w:rsidP="00086DB1">
      <w:pPr>
        <w:jc w:val="left"/>
        <w:rPr>
          <w:rFonts w:eastAsia="Calibri"/>
        </w:rPr>
      </w:pPr>
      <w:r w:rsidRPr="009D788A">
        <w:rPr>
          <w:rFonts w:eastAsia="Calibri"/>
        </w:rPr>
        <w:t>Right Join: Returns all the rows of Right table with corresponding row or null row of Left table</w:t>
      </w:r>
    </w:p>
    <w:p w14:paraId="6BD183C6" w14:textId="77777777" w:rsidR="00086DB1" w:rsidRDefault="00B37F29" w:rsidP="00086DB1">
      <w:pPr>
        <w:jc w:val="left"/>
        <w:rPr>
          <w:rFonts w:eastAsia="Calibri"/>
        </w:rPr>
      </w:pPr>
      <w:r w:rsidRPr="009D788A">
        <w:rPr>
          <w:rFonts w:eastAsia="Calibri"/>
        </w:rPr>
        <w:t>Full Join: Union of Left and Right Outer join</w:t>
      </w:r>
      <w:r w:rsidR="00086DB1">
        <w:rPr>
          <w:rFonts w:eastAsia="Calibri"/>
        </w:rPr>
        <w:t xml:space="preserve"> </w:t>
      </w:r>
    </w:p>
    <w:p w14:paraId="54C8923C" w14:textId="26FDA5E2" w:rsidR="00B37F29" w:rsidRPr="009D788A" w:rsidRDefault="00B37F29" w:rsidP="00086DB1">
      <w:pPr>
        <w:jc w:val="left"/>
        <w:rPr>
          <w:rFonts w:eastAsia="Calibri"/>
        </w:rPr>
      </w:pPr>
      <w:r w:rsidRPr="009D788A">
        <w:rPr>
          <w:rFonts w:eastAsia="Calibri"/>
        </w:rPr>
        <w:lastRenderedPageBreak/>
        <w:t>SELECT * FROM &lt;table1&gt; Left/Right/Full join &lt;table2&gt;</w:t>
      </w:r>
      <w:r w:rsidRPr="009D788A">
        <w:rPr>
          <w:rFonts w:eastAsia="Calibri"/>
          <w:noProof/>
        </w:rPr>
        <mc:AlternateContent>
          <mc:Choice Requires="wps">
            <w:drawing>
              <wp:anchor distT="45720" distB="45720" distL="114300" distR="114300" simplePos="0" relativeHeight="251681792" behindDoc="0" locked="0" layoutInCell="1" allowOverlap="1" wp14:anchorId="5D33090F" wp14:editId="09EF725F">
                <wp:simplePos x="0" y="0"/>
                <wp:positionH relativeFrom="column">
                  <wp:posOffset>0</wp:posOffset>
                </wp:positionH>
                <wp:positionV relativeFrom="paragraph">
                  <wp:posOffset>254635</wp:posOffset>
                </wp:positionV>
                <wp:extent cx="5838825" cy="5857875"/>
                <wp:effectExtent l="0" t="0" r="28575" b="2857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5857875"/>
                        </a:xfrm>
                        <a:prstGeom prst="rect">
                          <a:avLst/>
                        </a:prstGeom>
                        <a:solidFill>
                          <a:schemeClr val="tx2">
                            <a:lumMod val="20000"/>
                            <a:lumOff val="80000"/>
                          </a:schemeClr>
                        </a:solidFill>
                        <a:ln w="9525">
                          <a:solidFill>
                            <a:srgbClr val="000000"/>
                          </a:solidFill>
                          <a:miter lim="800000"/>
                          <a:headEnd/>
                          <a:tailEnd/>
                        </a:ln>
                      </wps:spPr>
                      <wps:txbx>
                        <w:txbxContent>
                          <w:p w14:paraId="127A352F" w14:textId="77777777" w:rsidR="00B37F29" w:rsidRDefault="00B37F29" w:rsidP="00B37F29">
                            <w:pPr>
                              <w:rPr>
                                <w:noProof/>
                              </w:rPr>
                            </w:pPr>
                            <w:r>
                              <w:rPr>
                                <w:noProof/>
                              </w:rPr>
                              <w:t>Try these</w:t>
                            </w:r>
                          </w:p>
                          <w:p w14:paraId="75571307" w14:textId="77777777" w:rsidR="00B37F29" w:rsidRDefault="00B37F29" w:rsidP="00B37F29">
                            <w:r>
                              <w:rPr>
                                <w:noProof/>
                              </w:rPr>
                              <w:drawing>
                                <wp:inline distT="0" distB="0" distL="0" distR="0" wp14:anchorId="779CE056" wp14:editId="58573E0C">
                                  <wp:extent cx="4453959" cy="1737360"/>
                                  <wp:effectExtent l="0" t="0" r="381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3959" cy="1737360"/>
                                          </a:xfrm>
                                          <a:prstGeom prst="rect">
                                            <a:avLst/>
                                          </a:prstGeom>
                                        </pic:spPr>
                                      </pic:pic>
                                    </a:graphicData>
                                  </a:graphic>
                                </wp:inline>
                              </w:drawing>
                            </w:r>
                          </w:p>
                          <w:p w14:paraId="2881F446" w14:textId="77777777" w:rsidR="00B37F29" w:rsidRDefault="00B37F29" w:rsidP="00B37F29"/>
                          <w:p w14:paraId="1C84D74E" w14:textId="77777777" w:rsidR="00B37F29" w:rsidRDefault="00B37F29" w:rsidP="00B37F29">
                            <w:r>
                              <w:rPr>
                                <w:noProof/>
                              </w:rPr>
                              <w:drawing>
                                <wp:inline distT="0" distB="0" distL="0" distR="0" wp14:anchorId="25F44779" wp14:editId="2766C320">
                                  <wp:extent cx="4501341" cy="173736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01341" cy="1737360"/>
                                          </a:xfrm>
                                          <a:prstGeom prst="rect">
                                            <a:avLst/>
                                          </a:prstGeom>
                                        </pic:spPr>
                                      </pic:pic>
                                    </a:graphicData>
                                  </a:graphic>
                                </wp:inline>
                              </w:drawing>
                            </w:r>
                          </w:p>
                          <w:p w14:paraId="2F4495D1" w14:textId="77777777" w:rsidR="00B37F29" w:rsidRDefault="00B37F29" w:rsidP="00B37F29"/>
                          <w:p w14:paraId="75343B87" w14:textId="77777777" w:rsidR="00B37F29" w:rsidRDefault="00B37F29" w:rsidP="00B37F29">
                            <w:r>
                              <w:rPr>
                                <w:noProof/>
                              </w:rPr>
                              <w:drawing>
                                <wp:inline distT="0" distB="0" distL="0" distR="0" wp14:anchorId="2C58781F" wp14:editId="5904FA67">
                                  <wp:extent cx="4492322" cy="1828800"/>
                                  <wp:effectExtent l="0" t="0" r="381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92322" cy="18288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5D33090F" id="_x0000_s1032" type="#_x0000_t202" style="position:absolute;margin-left:0;margin-top:20.05pt;width:459.75pt;height:461.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" fillcolor="#d5dce4 [671]">
                <v:textbox>
                  <w:txbxContent>
                    <w:p w14:paraId="127A352F" w14:textId="77777777" w:rsidR="00B37F29" w:rsidRDefault="00B37F29" w:rsidP="00B37F29">
                      <w:pPr>
                        <w:rPr>
                          <w:noProof/>
                        </w:rPr>
                      </w:pPr>
                      <w:r>
                        <w:rPr>
                          <w:noProof/>
                        </w:rPr>
                        <w:t>Try these</w:t>
                      </w:r>
                    </w:p>
                    <w:p w14:paraId="75571307" w14:textId="77777777" w:rsidR="00B37F29" w:rsidRDefault="00B37F29" w:rsidP="00B37F29">
                      <w:r>
                        <w:rPr>
                          <w:noProof/>
                        </w:rPr>
                        <w:drawing>
                          <wp:inline distT="0" distB="0" distL="0" distR="0" wp14:anchorId="779CE056" wp14:editId="58573E0C">
                            <wp:extent cx="4453959" cy="1737360"/>
                            <wp:effectExtent l="0" t="0" r="381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53959" cy="1737360"/>
                                    </a:xfrm>
                                    <a:prstGeom prst="rect">
                                      <a:avLst/>
                                    </a:prstGeom>
                                  </pic:spPr>
                                </pic:pic>
                              </a:graphicData>
                            </a:graphic>
                          </wp:inline>
                        </w:drawing>
                      </w:r>
                    </w:p>
                    <w:p w14:paraId="2881F446" w14:textId="77777777" w:rsidR="00B37F29" w:rsidRDefault="00B37F29" w:rsidP="00B37F29"/>
                    <w:p w14:paraId="1C84D74E" w14:textId="77777777" w:rsidR="00B37F29" w:rsidRDefault="00B37F29" w:rsidP="00B37F29">
                      <w:r>
                        <w:rPr>
                          <w:noProof/>
                        </w:rPr>
                        <w:drawing>
                          <wp:inline distT="0" distB="0" distL="0" distR="0" wp14:anchorId="25F44779" wp14:editId="2766C320">
                            <wp:extent cx="4501341" cy="173736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01341" cy="1737360"/>
                                    </a:xfrm>
                                    <a:prstGeom prst="rect">
                                      <a:avLst/>
                                    </a:prstGeom>
                                  </pic:spPr>
                                </pic:pic>
                              </a:graphicData>
                            </a:graphic>
                          </wp:inline>
                        </w:drawing>
                      </w:r>
                    </w:p>
                    <w:p w14:paraId="2F4495D1" w14:textId="77777777" w:rsidR="00B37F29" w:rsidRDefault="00B37F29" w:rsidP="00B37F29"/>
                    <w:p w14:paraId="75343B87" w14:textId="77777777" w:rsidR="00B37F29" w:rsidRDefault="00B37F29" w:rsidP="00B37F29">
                      <w:r>
                        <w:rPr>
                          <w:noProof/>
                        </w:rPr>
                        <w:drawing>
                          <wp:inline distT="0" distB="0" distL="0" distR="0" wp14:anchorId="2C58781F" wp14:editId="5904FA67">
                            <wp:extent cx="4492322" cy="1828800"/>
                            <wp:effectExtent l="0" t="0" r="381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92322" cy="1828800"/>
                                    </a:xfrm>
                                    <a:prstGeom prst="rect">
                                      <a:avLst/>
                                    </a:prstGeom>
                                  </pic:spPr>
                                </pic:pic>
                              </a:graphicData>
                            </a:graphic>
                          </wp:inline>
                        </w:drawing>
                      </w:r>
                    </w:p>
                  </w:txbxContent>
                </v:textbox>
                <w10:wrap type="square"/>
              </v:shape>
            </w:pict>
          </mc:Fallback>
        </mc:AlternateContent>
      </w:r>
      <w:r w:rsidR="004471F5">
        <w:rPr>
          <w:rFonts w:eastAsia="Calibri"/>
        </w:rPr>
        <w:t xml:space="preserve"> </w:t>
      </w:r>
      <w:r w:rsidRPr="009D788A">
        <w:rPr>
          <w:rFonts w:eastAsia="Calibri"/>
        </w:rPr>
        <w:t>ON &lt;Joining Condition&gt;</w:t>
      </w:r>
    </w:p>
    <w:p w14:paraId="2D9EF51E" w14:textId="77777777" w:rsidR="00A5335B" w:rsidRPr="009D788A" w:rsidRDefault="00A5335B" w:rsidP="007F0B9F">
      <w:pPr>
        <w:rPr>
          <w:rFonts w:eastAsia="Calibri"/>
        </w:rPr>
      </w:pPr>
    </w:p>
    <w:p w14:paraId="0ECC8096" w14:textId="7A0A33F4" w:rsidR="00B37F29" w:rsidRDefault="00B37F29" w:rsidP="00F35A2A">
      <w:pPr>
        <w:rPr>
          <w:rFonts w:eastAsia="Calibri"/>
        </w:rPr>
      </w:pPr>
    </w:p>
    <w:p w14:paraId="74780136" w14:textId="3AD37246" w:rsidR="00651528" w:rsidRDefault="00651528" w:rsidP="00F35A2A">
      <w:pPr>
        <w:rPr>
          <w:rFonts w:eastAsia="Calibri"/>
        </w:rPr>
      </w:pPr>
    </w:p>
    <w:p w14:paraId="5CD3B26E" w14:textId="1026E1CE" w:rsidR="00651528" w:rsidRDefault="00651528" w:rsidP="00F35A2A">
      <w:pPr>
        <w:rPr>
          <w:rFonts w:eastAsia="Calibri"/>
        </w:rPr>
      </w:pPr>
    </w:p>
    <w:p w14:paraId="3EB147F8" w14:textId="7153944A" w:rsidR="00651528" w:rsidRDefault="00651528" w:rsidP="00F35A2A">
      <w:pPr>
        <w:rPr>
          <w:rFonts w:eastAsia="Calibri"/>
        </w:rPr>
      </w:pPr>
    </w:p>
    <w:p w14:paraId="2E6CCD00" w14:textId="66D436CC" w:rsidR="00651528" w:rsidRDefault="00651528" w:rsidP="00F35A2A">
      <w:pPr>
        <w:rPr>
          <w:rFonts w:eastAsia="Calibri"/>
        </w:rPr>
      </w:pPr>
    </w:p>
    <w:p w14:paraId="76472C7D" w14:textId="2D0E92B2" w:rsidR="00651528" w:rsidRDefault="00651528" w:rsidP="00F35A2A">
      <w:pPr>
        <w:rPr>
          <w:rFonts w:eastAsia="Calibri"/>
        </w:rPr>
      </w:pPr>
    </w:p>
    <w:p w14:paraId="566DA952" w14:textId="77777777" w:rsidR="00CC3E5F" w:rsidRPr="009D788A" w:rsidRDefault="00CC3E5F" w:rsidP="00CC3E5F">
      <w:pPr>
        <w:pStyle w:val="Heading2"/>
        <w:rPr>
          <w:rFonts w:eastAsia="Calibri"/>
        </w:rPr>
      </w:pPr>
      <w:bookmarkStart w:id="23" w:name="_Toc473723530"/>
      <w:bookmarkStart w:id="24" w:name="_Toc1409820"/>
      <w:r w:rsidRPr="009D788A">
        <w:rPr>
          <w:rFonts w:eastAsia="Calibri"/>
        </w:rPr>
        <w:t>Cross Join</w:t>
      </w:r>
      <w:bookmarkEnd w:id="23"/>
      <w:bookmarkEnd w:id="24"/>
    </w:p>
    <w:p w14:paraId="48059CC9" w14:textId="77777777" w:rsidR="00CC3E5F" w:rsidRPr="009D788A" w:rsidRDefault="00CC3E5F" w:rsidP="00CC3E5F">
      <w:pPr>
        <w:rPr>
          <w:rFonts w:eastAsia="Calibri"/>
        </w:rPr>
      </w:pPr>
      <w:r w:rsidRPr="009D788A">
        <w:rPr>
          <w:rFonts w:eastAsia="Calibri"/>
        </w:rPr>
        <w:t>It’s a cross product of two tables, no ON condition is required here</w:t>
      </w:r>
    </w:p>
    <w:p w14:paraId="1A5C9760" w14:textId="77777777" w:rsidR="00872610" w:rsidRPr="009D788A" w:rsidRDefault="00872610" w:rsidP="00CC3E5F">
      <w:pPr>
        <w:rPr>
          <w:rFonts w:eastAsia="Calibri"/>
        </w:rPr>
      </w:pPr>
    </w:p>
    <w:p w14:paraId="30E9F54A" w14:textId="0B02808C" w:rsidR="00CC3E5F" w:rsidRPr="009D788A" w:rsidRDefault="00CC3E5F" w:rsidP="00CC3E5F">
      <w:pPr>
        <w:autoSpaceDE w:val="0"/>
        <w:autoSpaceDN w:val="0"/>
        <w:adjustRightInd w:val="0"/>
        <w:jc w:val="left"/>
        <w:rPr>
          <w:rFonts w:eastAsia="Calibri"/>
        </w:rPr>
      </w:pPr>
      <w:r w:rsidRPr="009D788A">
        <w:rPr>
          <w:rFonts w:eastAsia="Calibri"/>
        </w:rPr>
        <w:lastRenderedPageBreak/>
        <w:t xml:space="preserve">SELECT * </w:t>
      </w:r>
      <w:r w:rsidR="00B37F29" w:rsidRPr="009D788A">
        <w:rPr>
          <w:rFonts w:eastAsia="Calibri"/>
          <w:noProof/>
        </w:rPr>
        <mc:AlternateContent>
          <mc:Choice Requires="wps">
            <w:drawing>
              <wp:anchor distT="45720" distB="45720" distL="114300" distR="114300" simplePos="0" relativeHeight="251675648" behindDoc="0" locked="0" layoutInCell="1" allowOverlap="1" wp14:anchorId="42036BE5" wp14:editId="184F11AD">
                <wp:simplePos x="0" y="0"/>
                <wp:positionH relativeFrom="column">
                  <wp:posOffset>0</wp:posOffset>
                </wp:positionH>
                <wp:positionV relativeFrom="paragraph">
                  <wp:posOffset>281305</wp:posOffset>
                </wp:positionV>
                <wp:extent cx="5838825" cy="2371725"/>
                <wp:effectExtent l="0" t="0" r="28575" b="28575"/>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371725"/>
                        </a:xfrm>
                        <a:prstGeom prst="rect">
                          <a:avLst/>
                        </a:prstGeom>
                        <a:solidFill>
                          <a:schemeClr val="tx2">
                            <a:lumMod val="20000"/>
                            <a:lumOff val="80000"/>
                          </a:schemeClr>
                        </a:solidFill>
                        <a:ln w="9525">
                          <a:solidFill>
                            <a:srgbClr val="000000"/>
                          </a:solidFill>
                          <a:miter lim="800000"/>
                          <a:headEnd/>
                          <a:tailEnd/>
                        </a:ln>
                      </wps:spPr>
                      <wps:txbx>
                        <w:txbxContent>
                          <w:p w14:paraId="7F8A63E9" w14:textId="77777777" w:rsidR="00A5335B" w:rsidRDefault="00A5335B" w:rsidP="00A5335B">
                            <w:pPr>
                              <w:rPr>
                                <w:noProof/>
                              </w:rPr>
                            </w:pPr>
                            <w:r>
                              <w:rPr>
                                <w:noProof/>
                              </w:rPr>
                              <w:t xml:space="preserve">Try this </w:t>
                            </w:r>
                          </w:p>
                          <w:p w14:paraId="7B27CCDD" w14:textId="77777777" w:rsidR="00B37F29" w:rsidRDefault="00B37F29" w:rsidP="00A5335B">
                            <w:r>
                              <w:rPr>
                                <w:noProof/>
                              </w:rPr>
                              <w:drawing>
                                <wp:inline distT="0" distB="0" distL="0" distR="0" wp14:anchorId="2F0723A6" wp14:editId="3FEF762A">
                                  <wp:extent cx="3942080" cy="2061845"/>
                                  <wp:effectExtent l="0" t="0" r="127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42080" cy="2061845"/>
                                          </a:xfrm>
                                          <a:prstGeom prst="rect">
                                            <a:avLst/>
                                          </a:prstGeom>
                                        </pic:spPr>
                                      </pic:pic>
                                    </a:graphicData>
                                  </a:graphic>
                                </wp:inline>
                              </w:drawing>
                            </w:r>
                          </w:p>
                          <w:p w14:paraId="40EB37CA" w14:textId="77777777" w:rsidR="00A5335B" w:rsidRDefault="00A5335B" w:rsidP="00A533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42036BE5" id="_x0000_s1033" type="#_x0000_t202" style="position:absolute;margin-left:0;margin-top:22.15pt;width:459.75pt;height:186.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" fillcolor="#d5dce4 [671]">
                <v:textbox>
                  <w:txbxContent>
                    <w:p w14:paraId="7F8A63E9" w14:textId="77777777" w:rsidR="00A5335B" w:rsidRDefault="00A5335B" w:rsidP="00A5335B">
                      <w:pPr>
                        <w:rPr>
                          <w:noProof/>
                        </w:rPr>
                      </w:pPr>
                      <w:r>
                        <w:rPr>
                          <w:noProof/>
                        </w:rPr>
                        <w:t xml:space="preserve">Try this </w:t>
                      </w:r>
                    </w:p>
                    <w:p w14:paraId="7B27CCDD" w14:textId="77777777" w:rsidR="00B37F29" w:rsidRDefault="00B37F29" w:rsidP="00A5335B">
                      <w:r>
                        <w:rPr>
                          <w:noProof/>
                        </w:rPr>
                        <w:drawing>
                          <wp:inline distT="0" distB="0" distL="0" distR="0" wp14:anchorId="2F0723A6" wp14:editId="3FEF762A">
                            <wp:extent cx="3942080" cy="2061845"/>
                            <wp:effectExtent l="0" t="0" r="127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42080" cy="2061845"/>
                                    </a:xfrm>
                                    <a:prstGeom prst="rect">
                                      <a:avLst/>
                                    </a:prstGeom>
                                  </pic:spPr>
                                </pic:pic>
                              </a:graphicData>
                            </a:graphic>
                          </wp:inline>
                        </w:drawing>
                      </w:r>
                    </w:p>
                    <w:p w14:paraId="40EB37CA" w14:textId="77777777" w:rsidR="00A5335B" w:rsidRDefault="00A5335B" w:rsidP="00A5335B"/>
                  </w:txbxContent>
                </v:textbox>
                <w10:wrap type="square"/>
              </v:shape>
            </w:pict>
          </mc:Fallback>
        </mc:AlternateContent>
      </w:r>
      <w:r w:rsidR="00651528">
        <w:rPr>
          <w:rFonts w:eastAsia="Calibri"/>
        </w:rPr>
        <w:t xml:space="preserve"> </w:t>
      </w:r>
      <w:r w:rsidRPr="009D788A">
        <w:rPr>
          <w:rFonts w:eastAsia="Calibri"/>
        </w:rPr>
        <w:t>FROM &lt;table1&gt; cross Join &lt;table2&gt;</w:t>
      </w:r>
    </w:p>
    <w:p w14:paraId="1A73EF7A" w14:textId="77777777" w:rsidR="00CC3E5F" w:rsidRPr="009D788A" w:rsidRDefault="00CE3C5D" w:rsidP="00CE3C5D">
      <w:pPr>
        <w:pStyle w:val="Heading2"/>
        <w:rPr>
          <w:rFonts w:eastAsia="Calibri"/>
        </w:rPr>
      </w:pPr>
      <w:bookmarkStart w:id="25" w:name="_Toc473723531"/>
      <w:bookmarkStart w:id="26" w:name="_Toc1409821"/>
      <w:r w:rsidRPr="009D788A">
        <w:rPr>
          <w:rFonts w:eastAsia="Calibri"/>
        </w:rPr>
        <w:t>Joining More than two tables</w:t>
      </w:r>
      <w:bookmarkEnd w:id="25"/>
      <w:bookmarkEnd w:id="26"/>
    </w:p>
    <w:p w14:paraId="6CB6DBC2" w14:textId="77777777" w:rsidR="00CE3C5D" w:rsidRPr="009D788A" w:rsidRDefault="00CE3C5D" w:rsidP="00CE3C5D">
      <w:pPr>
        <w:autoSpaceDE w:val="0"/>
        <w:autoSpaceDN w:val="0"/>
        <w:adjustRightInd w:val="0"/>
        <w:jc w:val="left"/>
        <w:rPr>
          <w:rFonts w:eastAsia="Calibri"/>
        </w:rPr>
      </w:pPr>
      <w:r w:rsidRPr="009D788A">
        <w:rPr>
          <w:rFonts w:eastAsia="Calibri"/>
        </w:rPr>
        <w:t xml:space="preserve">SELECT * </w:t>
      </w:r>
    </w:p>
    <w:p w14:paraId="3E198369" w14:textId="77777777" w:rsidR="00CE3C5D" w:rsidRPr="009D788A" w:rsidRDefault="00CE3C5D" w:rsidP="00CE3C5D">
      <w:pPr>
        <w:autoSpaceDE w:val="0"/>
        <w:autoSpaceDN w:val="0"/>
        <w:adjustRightInd w:val="0"/>
        <w:jc w:val="left"/>
        <w:rPr>
          <w:rFonts w:eastAsia="Calibri"/>
        </w:rPr>
      </w:pPr>
      <w:r w:rsidRPr="009D788A">
        <w:rPr>
          <w:rFonts w:eastAsia="Calibri"/>
        </w:rPr>
        <w:t xml:space="preserve">FROM &lt;table1&gt; </w:t>
      </w:r>
    </w:p>
    <w:p w14:paraId="73D31634" w14:textId="77777777" w:rsidR="00CE3C5D" w:rsidRPr="009D788A" w:rsidRDefault="00CE3C5D" w:rsidP="00CE3C5D">
      <w:pPr>
        <w:autoSpaceDE w:val="0"/>
        <w:autoSpaceDN w:val="0"/>
        <w:adjustRightInd w:val="0"/>
        <w:jc w:val="left"/>
        <w:rPr>
          <w:rFonts w:eastAsia="Calibri"/>
        </w:rPr>
      </w:pPr>
      <w:r w:rsidRPr="009D788A">
        <w:rPr>
          <w:rFonts w:eastAsia="Calibri"/>
        </w:rPr>
        <w:t>Left/Right/Full/Inner join &lt;table2&gt; ON &lt;Joining Condition&gt;</w:t>
      </w:r>
    </w:p>
    <w:p w14:paraId="0407B88A" w14:textId="77777777" w:rsidR="00CE3C5D" w:rsidRPr="009D788A" w:rsidRDefault="00CE3C5D" w:rsidP="00CE3C5D">
      <w:pPr>
        <w:autoSpaceDE w:val="0"/>
        <w:autoSpaceDN w:val="0"/>
        <w:adjustRightInd w:val="0"/>
        <w:jc w:val="left"/>
        <w:rPr>
          <w:rFonts w:eastAsia="Calibri"/>
        </w:rPr>
      </w:pPr>
      <w:r w:rsidRPr="009D788A">
        <w:rPr>
          <w:rFonts w:eastAsia="Calibri"/>
        </w:rPr>
        <w:t>Left/Right/Full/Inner join &lt;table3&gt; ON &lt;Joining Condition&gt;</w:t>
      </w:r>
    </w:p>
    <w:p w14:paraId="373F2C1F" w14:textId="77777777" w:rsidR="00CE3C5D" w:rsidRPr="009D788A" w:rsidRDefault="00CE3C5D" w:rsidP="00CE3C5D">
      <w:pPr>
        <w:autoSpaceDE w:val="0"/>
        <w:autoSpaceDN w:val="0"/>
        <w:adjustRightInd w:val="0"/>
        <w:jc w:val="left"/>
        <w:rPr>
          <w:rFonts w:eastAsia="Calibri"/>
        </w:rPr>
      </w:pPr>
      <w:r w:rsidRPr="009D788A">
        <w:rPr>
          <w:rFonts w:eastAsia="Calibri"/>
        </w:rPr>
        <w:t>Left/Right/Full/Inner join &lt;table4&gt; ON &lt;Joining Condition&gt;</w:t>
      </w:r>
    </w:p>
    <w:p w14:paraId="0D8C7EA0" w14:textId="77777777" w:rsidR="00A5335B" w:rsidRPr="009D788A" w:rsidRDefault="00872610" w:rsidP="00CE3C5D">
      <w:pPr>
        <w:autoSpaceDE w:val="0"/>
        <w:autoSpaceDN w:val="0"/>
        <w:adjustRightInd w:val="0"/>
        <w:jc w:val="left"/>
        <w:rPr>
          <w:rFonts w:eastAsia="Calibri"/>
        </w:rPr>
      </w:pPr>
      <w:r w:rsidRPr="009D788A">
        <w:rPr>
          <w:rFonts w:eastAsia="Calibri"/>
          <w:noProof/>
        </w:rPr>
        <mc:AlternateContent>
          <mc:Choice Requires="wps">
            <w:drawing>
              <wp:anchor distT="45720" distB="45720" distL="114300" distR="114300" simplePos="0" relativeHeight="251677696" behindDoc="0" locked="0" layoutInCell="1" allowOverlap="1" wp14:anchorId="2C65D963" wp14:editId="5A518600">
                <wp:simplePos x="0" y="0"/>
                <wp:positionH relativeFrom="column">
                  <wp:posOffset>0</wp:posOffset>
                </wp:positionH>
                <wp:positionV relativeFrom="paragraph">
                  <wp:posOffset>191770</wp:posOffset>
                </wp:positionV>
                <wp:extent cx="5838825" cy="2381250"/>
                <wp:effectExtent l="0" t="0" r="28575" b="1905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381250"/>
                        </a:xfrm>
                        <a:prstGeom prst="rect">
                          <a:avLst/>
                        </a:prstGeom>
                        <a:solidFill>
                          <a:schemeClr val="tx2">
                            <a:lumMod val="20000"/>
                            <a:lumOff val="80000"/>
                          </a:schemeClr>
                        </a:solidFill>
                        <a:ln w="9525">
                          <a:solidFill>
                            <a:srgbClr val="000000"/>
                          </a:solidFill>
                          <a:miter lim="800000"/>
                          <a:headEnd/>
                          <a:tailEnd/>
                        </a:ln>
                      </wps:spPr>
                      <wps:txbx>
                        <w:txbxContent>
                          <w:p w14:paraId="0B12BDD4" w14:textId="77777777" w:rsidR="00A5335B" w:rsidRDefault="00A5335B" w:rsidP="00A5335B">
                            <w:pPr>
                              <w:rPr>
                                <w:noProof/>
                              </w:rPr>
                            </w:pPr>
                            <w:r>
                              <w:rPr>
                                <w:noProof/>
                              </w:rPr>
                              <w:t xml:space="preserve">Try this </w:t>
                            </w:r>
                          </w:p>
                          <w:p w14:paraId="69092AA1" w14:textId="77777777" w:rsidR="00872610" w:rsidRDefault="00872610" w:rsidP="00A5335B">
                            <w:r>
                              <w:rPr>
                                <w:noProof/>
                              </w:rPr>
                              <w:drawing>
                                <wp:inline distT="0" distB="0" distL="0" distR="0" wp14:anchorId="60950172" wp14:editId="4F656A99">
                                  <wp:extent cx="4240494" cy="2103120"/>
                                  <wp:effectExtent l="0" t="0" r="825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40494" cy="2103120"/>
                                          </a:xfrm>
                                          <a:prstGeom prst="rect">
                                            <a:avLst/>
                                          </a:prstGeom>
                                        </pic:spPr>
                                      </pic:pic>
                                    </a:graphicData>
                                  </a:graphic>
                                </wp:inline>
                              </w:drawing>
                            </w:r>
                          </w:p>
                          <w:p w14:paraId="1FB560AB" w14:textId="77777777" w:rsidR="00A5335B" w:rsidRDefault="00A5335B" w:rsidP="00A5335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2C65D963" id="_x0000_s1034" type="#_x0000_t202" style="position:absolute;margin-left:0;margin-top:15.1pt;width:459.75pt;height:18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" fillcolor="#d5dce4 [671]">
                <v:textbox>
                  <w:txbxContent>
                    <w:p w14:paraId="0B12BDD4" w14:textId="77777777" w:rsidR="00A5335B" w:rsidRDefault="00A5335B" w:rsidP="00A5335B">
                      <w:pPr>
                        <w:rPr>
                          <w:noProof/>
                        </w:rPr>
                      </w:pPr>
                      <w:r>
                        <w:rPr>
                          <w:noProof/>
                        </w:rPr>
                        <w:t xml:space="preserve">Try this </w:t>
                      </w:r>
                    </w:p>
                    <w:p w14:paraId="69092AA1" w14:textId="77777777" w:rsidR="00872610" w:rsidRDefault="00872610" w:rsidP="00A5335B">
                      <w:r>
                        <w:rPr>
                          <w:noProof/>
                        </w:rPr>
                        <w:drawing>
                          <wp:inline distT="0" distB="0" distL="0" distR="0" wp14:anchorId="60950172" wp14:editId="4F656A99">
                            <wp:extent cx="4240494" cy="2103120"/>
                            <wp:effectExtent l="0" t="0" r="825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40494" cy="2103120"/>
                                    </a:xfrm>
                                    <a:prstGeom prst="rect">
                                      <a:avLst/>
                                    </a:prstGeom>
                                  </pic:spPr>
                                </pic:pic>
                              </a:graphicData>
                            </a:graphic>
                          </wp:inline>
                        </w:drawing>
                      </w:r>
                    </w:p>
                    <w:p w14:paraId="1FB560AB" w14:textId="77777777" w:rsidR="00A5335B" w:rsidRDefault="00A5335B" w:rsidP="00A5335B"/>
                  </w:txbxContent>
                </v:textbox>
                <w10:wrap type="square"/>
              </v:shape>
            </w:pict>
          </mc:Fallback>
        </mc:AlternateContent>
      </w:r>
    </w:p>
    <w:p w14:paraId="61E28009" w14:textId="77777777" w:rsidR="00CE3C5D" w:rsidRPr="009D788A" w:rsidRDefault="00CE3C5D" w:rsidP="00CE3C5D">
      <w:pPr>
        <w:autoSpaceDE w:val="0"/>
        <w:autoSpaceDN w:val="0"/>
        <w:adjustRightInd w:val="0"/>
        <w:jc w:val="left"/>
        <w:rPr>
          <w:rFonts w:eastAsia="Calibri"/>
        </w:rPr>
      </w:pPr>
    </w:p>
    <w:p w14:paraId="4956D726" w14:textId="77777777" w:rsidR="00CE3C5D" w:rsidRPr="009D788A" w:rsidRDefault="00CE3C5D" w:rsidP="00CE3C5D">
      <w:pPr>
        <w:rPr>
          <w:rFonts w:eastAsia="Calibri"/>
        </w:rPr>
      </w:pPr>
    </w:p>
    <w:p w14:paraId="2388ACA4" w14:textId="77777777" w:rsidR="00F35A2A" w:rsidRPr="009D788A" w:rsidRDefault="00F35A2A" w:rsidP="007F0B9F">
      <w:pPr>
        <w:rPr>
          <w:rFonts w:eastAsia="Calibri"/>
        </w:rPr>
      </w:pPr>
    </w:p>
    <w:p w14:paraId="4D53CF44" w14:textId="77777777" w:rsidR="00F35A2A" w:rsidRPr="009D788A" w:rsidRDefault="00F35A2A" w:rsidP="007F0B9F">
      <w:pPr>
        <w:rPr>
          <w:rFonts w:eastAsia="Calibri"/>
        </w:rPr>
      </w:pPr>
    </w:p>
    <w:p w14:paraId="3C4449D3" w14:textId="77777777" w:rsidR="00C95B68" w:rsidRDefault="00C95B68" w:rsidP="000B4555">
      <w:pPr>
        <w:pStyle w:val="ListParagraph"/>
        <w:widowControl w:val="0"/>
        <w:autoSpaceDE w:val="0"/>
        <w:autoSpaceDN w:val="0"/>
        <w:adjustRightInd w:val="0"/>
        <w:spacing w:after="0" w:line="341" w:lineRule="exact"/>
        <w:ind w:left="0" w:right="666"/>
        <w:rPr>
          <w:sz w:val="24"/>
          <w:szCs w:val="24"/>
        </w:rPr>
      </w:pPr>
    </w:p>
    <w:p w14:paraId="44BC8BF2" w14:textId="62E477CD" w:rsidR="00C95B68" w:rsidRDefault="00C95B68" w:rsidP="000B4555">
      <w:pPr>
        <w:pStyle w:val="ListParagraph"/>
        <w:widowControl w:val="0"/>
        <w:autoSpaceDE w:val="0"/>
        <w:autoSpaceDN w:val="0"/>
        <w:adjustRightInd w:val="0"/>
        <w:spacing w:after="0" w:line="341" w:lineRule="exact"/>
        <w:ind w:left="0" w:right="666"/>
        <w:rPr>
          <w:sz w:val="24"/>
          <w:szCs w:val="24"/>
        </w:rPr>
      </w:pPr>
    </w:p>
    <w:p w14:paraId="230D0BEA" w14:textId="77777777" w:rsidR="00C95B68" w:rsidRDefault="00C95B68" w:rsidP="00C95B68">
      <w:pPr>
        <w:pStyle w:val="Heading1"/>
        <w:ind w:left="720"/>
      </w:pPr>
      <w:bookmarkStart w:id="27" w:name="_Toc474333063"/>
      <w:bookmarkStart w:id="28" w:name="_Toc1409822"/>
      <w:r>
        <w:lastRenderedPageBreak/>
        <w:t>Aggregation-Grouping</w:t>
      </w:r>
      <w:bookmarkEnd w:id="27"/>
      <w:bookmarkEnd w:id="28"/>
    </w:p>
    <w:p w14:paraId="468EDBD6" w14:textId="77777777" w:rsidR="00C95B68" w:rsidRDefault="00C95B68" w:rsidP="00C95B68">
      <w:r>
        <w:t>Aggregation allows you to apply calculation on values of column, and it will return a scalar value. Adding the GROUP BY Clause allows you to aggregate on groups of data, a scalar value will be returned for each group of data.</w:t>
      </w:r>
    </w:p>
    <w:p w14:paraId="719473AF" w14:textId="77777777" w:rsidR="00C95B68" w:rsidRDefault="00C95B68" w:rsidP="00C95B68">
      <w:pPr>
        <w:rPr>
          <w:rFonts w:eastAsia="DejaVu Sans"/>
          <w:kern w:val="2"/>
          <w:lang w:eastAsia="hi-IN" w:bidi="hi-IN"/>
        </w:rPr>
      </w:pPr>
      <w:r>
        <w:rPr>
          <w:rFonts w:eastAsia="DejaVu Sans"/>
          <w:kern w:val="2"/>
          <w:lang w:eastAsia="hi-IN" w:bidi="hi-IN"/>
        </w:rPr>
        <w:t>Some examples of Aggregate functions are given below.</w:t>
      </w:r>
    </w:p>
    <w:p w14:paraId="672703B2" w14:textId="77777777" w:rsidR="00C95B68" w:rsidRDefault="00C95B68" w:rsidP="00C95B68">
      <w:pPr>
        <w:rPr>
          <w:rFonts w:eastAsia="DejaVu Sans"/>
          <w:kern w:val="2"/>
          <w:lang w:eastAsia="hi-IN" w:bidi="hi-IN"/>
        </w:rPr>
      </w:pPr>
    </w:p>
    <w:tbl>
      <w:tblPr>
        <w:tblStyle w:val="TableGrid"/>
        <w:tblW w:w="9895" w:type="dxa"/>
        <w:tblLook w:val="04A0" w:firstRow="1" w:lastRow="0" w:firstColumn="1" w:lastColumn="0" w:noHBand="0" w:noVBand="1"/>
      </w:tblPr>
      <w:tblGrid>
        <w:gridCol w:w="2875"/>
        <w:gridCol w:w="3358"/>
        <w:gridCol w:w="3662"/>
      </w:tblGrid>
      <w:tr w:rsidR="00C95B68" w14:paraId="35F571F6" w14:textId="77777777" w:rsidTr="00795E88">
        <w:tc>
          <w:tcPr>
            <w:tcW w:w="2875" w:type="dxa"/>
          </w:tcPr>
          <w:p w14:paraId="5EC5BF12" w14:textId="77777777" w:rsidR="00C95B68" w:rsidRDefault="00C95B68" w:rsidP="00795E88">
            <w:r>
              <w:t>Aggregation Function Key work</w:t>
            </w:r>
          </w:p>
        </w:tc>
        <w:tc>
          <w:tcPr>
            <w:tcW w:w="3358" w:type="dxa"/>
          </w:tcPr>
          <w:p w14:paraId="633FF598" w14:textId="77777777" w:rsidR="00C95B68" w:rsidRDefault="00C95B68" w:rsidP="00795E88">
            <w:r>
              <w:t>How it works</w:t>
            </w:r>
          </w:p>
        </w:tc>
        <w:tc>
          <w:tcPr>
            <w:tcW w:w="3662" w:type="dxa"/>
          </w:tcPr>
          <w:p w14:paraId="27BDC32E" w14:textId="77777777" w:rsidR="00C95B68" w:rsidRDefault="00C95B68" w:rsidP="00795E88">
            <w:r>
              <w:t xml:space="preserve">No of Column Function can work on </w:t>
            </w:r>
          </w:p>
        </w:tc>
      </w:tr>
      <w:tr w:rsidR="00C95B68" w14:paraId="60AF8589" w14:textId="77777777" w:rsidTr="00795E88">
        <w:tc>
          <w:tcPr>
            <w:tcW w:w="2875" w:type="dxa"/>
          </w:tcPr>
          <w:p w14:paraId="2421B154" w14:textId="77777777" w:rsidR="00C95B68" w:rsidRDefault="00C95B68" w:rsidP="00795E88">
            <w:r>
              <w:t>AVG()</w:t>
            </w:r>
          </w:p>
        </w:tc>
        <w:tc>
          <w:tcPr>
            <w:tcW w:w="3358" w:type="dxa"/>
          </w:tcPr>
          <w:p w14:paraId="3B9C9784" w14:textId="77777777" w:rsidR="00C95B68" w:rsidRDefault="00C95B68" w:rsidP="00795E88">
            <w:r>
              <w:rPr>
                <w:rFonts w:eastAsia="DejaVu Sans"/>
                <w:kern w:val="2"/>
                <w:lang w:eastAsia="hi-IN" w:bidi="hi-IN"/>
              </w:rPr>
              <w:t>Returns the average of the values in a group. Null values are ignored.</w:t>
            </w:r>
          </w:p>
        </w:tc>
        <w:tc>
          <w:tcPr>
            <w:tcW w:w="3662" w:type="dxa"/>
          </w:tcPr>
          <w:p w14:paraId="016D7F0B" w14:textId="77777777" w:rsidR="00C95B68" w:rsidRDefault="00C95B68" w:rsidP="00795E88">
            <w:r>
              <w:t>Single column</w:t>
            </w:r>
          </w:p>
        </w:tc>
      </w:tr>
      <w:tr w:rsidR="00C95B68" w14:paraId="5868B167" w14:textId="77777777" w:rsidTr="00795E88">
        <w:trPr>
          <w:trHeight w:val="683"/>
        </w:trPr>
        <w:tc>
          <w:tcPr>
            <w:tcW w:w="2875" w:type="dxa"/>
          </w:tcPr>
          <w:p w14:paraId="48A2CFFB" w14:textId="77777777" w:rsidR="00C95B68" w:rsidRDefault="00C95B68" w:rsidP="00795E88">
            <w:r>
              <w:t>COUNT()</w:t>
            </w:r>
          </w:p>
        </w:tc>
        <w:tc>
          <w:tcPr>
            <w:tcW w:w="3358" w:type="dxa"/>
          </w:tcPr>
          <w:p w14:paraId="2911B51D" w14:textId="77777777" w:rsidR="00C95B68" w:rsidRDefault="00C95B68" w:rsidP="00795E88">
            <w:pPr>
              <w:spacing w:before="100" w:beforeAutospacing="1" w:after="100" w:afterAutospacing="1"/>
              <w:jc w:val="left"/>
            </w:pPr>
            <w:r>
              <w:rPr>
                <w:rFonts w:eastAsia="DejaVu Sans"/>
                <w:kern w:val="2"/>
                <w:lang w:eastAsia="hi-IN" w:bidi="hi-IN"/>
              </w:rPr>
              <w:t>Returns the number of items in a group. This function always returns an int data type value</w:t>
            </w:r>
          </w:p>
        </w:tc>
        <w:tc>
          <w:tcPr>
            <w:tcW w:w="3662" w:type="dxa"/>
          </w:tcPr>
          <w:p w14:paraId="275DE6B7" w14:textId="77B98FFC" w:rsidR="00C95B68" w:rsidRDefault="00C95B68" w:rsidP="00795E88">
            <w:r>
              <w:t xml:space="preserve">Single Column or List of Columns </w:t>
            </w:r>
            <w:r w:rsidR="00574A63">
              <w:t>or *</w:t>
            </w:r>
          </w:p>
        </w:tc>
      </w:tr>
      <w:tr w:rsidR="00C95B68" w14:paraId="4DCE99D7" w14:textId="77777777" w:rsidTr="00795E88">
        <w:tc>
          <w:tcPr>
            <w:tcW w:w="2875" w:type="dxa"/>
          </w:tcPr>
          <w:p w14:paraId="436A9BBA" w14:textId="77777777" w:rsidR="00C95B68" w:rsidRDefault="00C95B68" w:rsidP="00795E88">
            <w:r>
              <w:t>MAX()</w:t>
            </w:r>
          </w:p>
        </w:tc>
        <w:tc>
          <w:tcPr>
            <w:tcW w:w="3358" w:type="dxa"/>
          </w:tcPr>
          <w:p w14:paraId="6BE50A35" w14:textId="77777777" w:rsidR="00C95B68" w:rsidRDefault="00C95B68" w:rsidP="00795E88">
            <w:pPr>
              <w:spacing w:before="100" w:beforeAutospacing="1" w:after="100" w:afterAutospacing="1"/>
              <w:jc w:val="left"/>
            </w:pPr>
            <w:r>
              <w:rPr>
                <w:rFonts w:eastAsia="DejaVu Sans"/>
                <w:kern w:val="2"/>
                <w:lang w:eastAsia="hi-IN" w:bidi="hi-IN"/>
              </w:rPr>
              <w:t>Returns the maximum value in the expression.</w:t>
            </w:r>
          </w:p>
        </w:tc>
        <w:tc>
          <w:tcPr>
            <w:tcW w:w="3662" w:type="dxa"/>
          </w:tcPr>
          <w:p w14:paraId="4CC572B6" w14:textId="77777777" w:rsidR="00C95B68" w:rsidRDefault="00C95B68" w:rsidP="00795E88">
            <w:r>
              <w:t>Single column</w:t>
            </w:r>
          </w:p>
        </w:tc>
      </w:tr>
      <w:tr w:rsidR="00C95B68" w14:paraId="6DC6DCF1" w14:textId="77777777" w:rsidTr="00795E88">
        <w:tc>
          <w:tcPr>
            <w:tcW w:w="2875" w:type="dxa"/>
          </w:tcPr>
          <w:p w14:paraId="09F0B243" w14:textId="77777777" w:rsidR="00C95B68" w:rsidRDefault="00C95B68" w:rsidP="00795E88">
            <w:r>
              <w:t>MIN()</w:t>
            </w:r>
          </w:p>
        </w:tc>
        <w:tc>
          <w:tcPr>
            <w:tcW w:w="3358" w:type="dxa"/>
          </w:tcPr>
          <w:p w14:paraId="71F3700E" w14:textId="77777777" w:rsidR="00C95B68" w:rsidRDefault="00C95B68" w:rsidP="00795E88">
            <w:pPr>
              <w:spacing w:before="100" w:beforeAutospacing="1" w:after="100" w:afterAutospacing="1"/>
              <w:jc w:val="left"/>
            </w:pPr>
            <w:r>
              <w:rPr>
                <w:rFonts w:eastAsia="DejaVu Sans"/>
                <w:kern w:val="2"/>
                <w:lang w:eastAsia="hi-IN" w:bidi="hi-IN"/>
              </w:rPr>
              <w:t>Returns the minimum value in the expression.</w:t>
            </w:r>
          </w:p>
        </w:tc>
        <w:tc>
          <w:tcPr>
            <w:tcW w:w="3662" w:type="dxa"/>
          </w:tcPr>
          <w:p w14:paraId="231EC060" w14:textId="77777777" w:rsidR="00C95B68" w:rsidRDefault="00C95B68" w:rsidP="00795E88">
            <w:r>
              <w:t>Single column</w:t>
            </w:r>
          </w:p>
        </w:tc>
      </w:tr>
      <w:tr w:rsidR="00C95B68" w14:paraId="4BFE6BE4" w14:textId="77777777" w:rsidTr="00795E88">
        <w:tc>
          <w:tcPr>
            <w:tcW w:w="2875" w:type="dxa"/>
          </w:tcPr>
          <w:p w14:paraId="011700FE" w14:textId="77777777" w:rsidR="00C95B68" w:rsidRDefault="00C95B68" w:rsidP="00795E88">
            <w:r>
              <w:t>SUM()</w:t>
            </w:r>
          </w:p>
        </w:tc>
        <w:tc>
          <w:tcPr>
            <w:tcW w:w="3358" w:type="dxa"/>
          </w:tcPr>
          <w:p w14:paraId="6A8DB210" w14:textId="77777777" w:rsidR="00C95B68" w:rsidRDefault="00C95B68" w:rsidP="00795E88">
            <w:r>
              <w:rPr>
                <w:rFonts w:eastAsia="DejaVu Sans"/>
                <w:kern w:val="2"/>
                <w:lang w:eastAsia="hi-IN" w:bidi="hi-IN"/>
              </w:rPr>
              <w:t>Returns the sum of all the values in the expression. SUM can be used on numeric columns only and it ignores all the NULL values.</w:t>
            </w:r>
          </w:p>
        </w:tc>
        <w:tc>
          <w:tcPr>
            <w:tcW w:w="3662" w:type="dxa"/>
          </w:tcPr>
          <w:p w14:paraId="58F50CF1" w14:textId="77777777" w:rsidR="00C95B68" w:rsidRDefault="00C95B68" w:rsidP="00795E88">
            <w:pPr>
              <w:keepNext/>
            </w:pPr>
            <w:r>
              <w:t>Single column</w:t>
            </w:r>
          </w:p>
        </w:tc>
      </w:tr>
    </w:tbl>
    <w:p w14:paraId="7A7DEAB5" w14:textId="77777777" w:rsidR="00C95B68" w:rsidRDefault="00C95B68" w:rsidP="00C95B68">
      <w:pPr>
        <w:pStyle w:val="Caption"/>
        <w:jc w:val="center"/>
        <w:rPr>
          <w:szCs w:val="22"/>
        </w:rPr>
      </w:pPr>
      <w:r>
        <w:t xml:space="preserve">Figure </w:t>
      </w:r>
      <w:r w:rsidR="0050451F">
        <w:rPr>
          <w:noProof/>
        </w:rPr>
        <w:fldChar w:fldCharType="begin"/>
      </w:r>
      <w:r w:rsidR="0050451F">
        <w:rPr>
          <w:noProof/>
        </w:rPr>
        <w:instrText xml:space="preserve"> SEQ Figure \* ARABIC </w:instrText>
      </w:r>
      <w:r w:rsidR="0050451F">
        <w:rPr>
          <w:noProof/>
        </w:rPr>
        <w:fldChar w:fldCharType="separate"/>
      </w:r>
      <w:r>
        <w:rPr>
          <w:noProof/>
        </w:rPr>
        <w:t>1</w:t>
      </w:r>
      <w:r w:rsidR="0050451F">
        <w:rPr>
          <w:noProof/>
        </w:rPr>
        <w:fldChar w:fldCharType="end"/>
      </w:r>
      <w:r>
        <w:t xml:space="preserve"> Aggregation Functions</w:t>
      </w:r>
    </w:p>
    <w:p w14:paraId="4BA21CA3" w14:textId="77777777" w:rsidR="00C95B68" w:rsidRDefault="00C95B68" w:rsidP="00C95B68">
      <w:r>
        <w:t xml:space="preserve">Following is the syntax of Aggregation without grouping. </w:t>
      </w:r>
    </w:p>
    <w:p w14:paraId="25316EDC" w14:textId="77777777" w:rsidR="00C95B68" w:rsidRDefault="00C95B68" w:rsidP="00C95B68"/>
    <w:p w14:paraId="7476B8FF" w14:textId="77777777" w:rsidR="00C95B68" w:rsidRDefault="00C95B68" w:rsidP="00C95B68">
      <w:pPr>
        <w:rPr>
          <w:rFonts w:ascii="Courier New" w:eastAsia="Calibri" w:hAnsi="Courier New" w:cs="Courier New"/>
          <w:noProof/>
          <w:color w:val="808080"/>
          <w:szCs w:val="20"/>
        </w:rPr>
      </w:pPr>
      <w:r>
        <w:rPr>
          <w:rFonts w:ascii="Courier New" w:eastAsia="Calibri" w:hAnsi="Courier New" w:cs="Courier New"/>
          <w:noProof/>
          <w:color w:val="0000FF"/>
          <w:szCs w:val="20"/>
        </w:rPr>
        <w:t>Select</w:t>
      </w:r>
      <w:r>
        <w:rPr>
          <w:rFonts w:ascii="Courier New" w:eastAsia="Calibri" w:hAnsi="Courier New" w:cs="Courier New"/>
          <w:noProof/>
          <w:szCs w:val="20"/>
        </w:rPr>
        <w:t xml:space="preserve"> &lt;</w:t>
      </w:r>
      <w:r>
        <w:rPr>
          <w:rFonts w:ascii="Courier New" w:eastAsia="Calibri" w:hAnsi="Courier New" w:cs="Courier New"/>
          <w:noProof/>
          <w:color w:val="FF00FF"/>
          <w:szCs w:val="20"/>
        </w:rPr>
        <w:t>AggregationFunction&gt;</w:t>
      </w:r>
      <w:r>
        <w:rPr>
          <w:rFonts w:ascii="Courier New" w:eastAsia="Calibri" w:hAnsi="Courier New" w:cs="Courier New"/>
          <w:noProof/>
          <w:color w:val="808080"/>
          <w:szCs w:val="20"/>
        </w:rPr>
        <w:t>(</w:t>
      </w:r>
      <w:r w:rsidRPr="006B1A45">
        <w:rPr>
          <w:rFonts w:ascii="Courier New" w:eastAsia="Calibri" w:hAnsi="Courier New" w:cs="Courier New"/>
          <w:noProof/>
          <w:szCs w:val="20"/>
        </w:rPr>
        <w:t>COLUMNs/Column)</w:t>
      </w:r>
      <w:r w:rsidRPr="00A36357">
        <w:rPr>
          <w:rFonts w:ascii="Courier New" w:eastAsia="Calibri" w:hAnsi="Courier New" w:cs="Courier New"/>
          <w:noProof/>
          <w:color w:val="0000FF"/>
          <w:szCs w:val="20"/>
        </w:rPr>
        <w:t xml:space="preserve"> AS</w:t>
      </w:r>
      <w:r>
        <w:rPr>
          <w:rFonts w:ascii="Courier New" w:eastAsia="Calibri" w:hAnsi="Courier New" w:cs="Courier New"/>
          <w:noProof/>
          <w:szCs w:val="20"/>
        </w:rPr>
        <w:t xml:space="preserve"> &lt;AliasName&gt;</w:t>
      </w:r>
    </w:p>
    <w:p w14:paraId="09A40EFE" w14:textId="77777777" w:rsidR="00C95B68" w:rsidRDefault="00C95B68" w:rsidP="00C95B68">
      <w:pPr>
        <w:rPr>
          <w:rFonts w:ascii="Courier New" w:eastAsia="Calibri" w:hAnsi="Courier New" w:cs="Courier New"/>
          <w:noProof/>
          <w:szCs w:val="20"/>
        </w:rPr>
      </w:pPr>
      <w:r>
        <w:rPr>
          <w:rFonts w:ascii="Courier New" w:eastAsia="Calibri" w:hAnsi="Courier New" w:cs="Courier New"/>
          <w:noProof/>
          <w:color w:val="0000FF"/>
          <w:szCs w:val="20"/>
        </w:rPr>
        <w:t>From</w:t>
      </w:r>
      <w:r>
        <w:rPr>
          <w:rFonts w:ascii="Courier New" w:eastAsia="Calibri" w:hAnsi="Courier New" w:cs="Courier New"/>
          <w:noProof/>
          <w:szCs w:val="20"/>
        </w:rPr>
        <w:t xml:space="preserve"> &lt;TableName&gt;</w:t>
      </w:r>
    </w:p>
    <w:p w14:paraId="75DFDF97" w14:textId="77777777" w:rsidR="00C95B68" w:rsidRDefault="00C95B68" w:rsidP="00C95B68">
      <w:pPr>
        <w:rPr>
          <w:rFonts w:ascii="Courier New" w:eastAsia="Calibri" w:hAnsi="Courier New" w:cs="Courier New"/>
          <w:noProof/>
          <w:szCs w:val="20"/>
        </w:rPr>
      </w:pPr>
    </w:p>
    <w:p w14:paraId="2891A256" w14:textId="452D81E8" w:rsidR="00C95B68" w:rsidRDefault="00C95B68" w:rsidP="00C95B68">
      <w:r>
        <w:t>Use the script (Lab4Try</w:t>
      </w:r>
      <w:r w:rsidR="008020CC">
        <w:t>Manual</w:t>
      </w:r>
      <w:r>
        <w:t>.sql Figure 1) to create database to try the following queries.</w:t>
      </w:r>
    </w:p>
    <w:p w14:paraId="760D8818" w14:textId="77777777" w:rsidR="00C95B68" w:rsidRDefault="00C95B68" w:rsidP="00C95B68"/>
    <w:p w14:paraId="002AEC2C" w14:textId="77777777" w:rsidR="00C95B68" w:rsidRDefault="00C95B68" w:rsidP="00C95B68"/>
    <w:p w14:paraId="09B2F362" w14:textId="77777777" w:rsidR="00C95B68" w:rsidRDefault="00C95B68" w:rsidP="00C95B68">
      <w:pPr>
        <w:keepNext/>
        <w:jc w:val="center"/>
      </w:pPr>
      <w:r>
        <w:rPr>
          <w:noProof/>
        </w:rPr>
        <w:drawing>
          <wp:inline distT="0" distB="0" distL="0" distR="0" wp14:anchorId="38FE63B8" wp14:editId="12446C27">
            <wp:extent cx="3037647" cy="3069015"/>
            <wp:effectExtent l="19050" t="19050" r="10795" b="1714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3108" cy="3074532"/>
                    </a:xfrm>
                    <a:prstGeom prst="rect">
                      <a:avLst/>
                    </a:prstGeom>
                    <a:noFill/>
                    <a:ln>
                      <a:solidFill>
                        <a:schemeClr val="tx1"/>
                      </a:solidFill>
                    </a:ln>
                  </pic:spPr>
                </pic:pic>
              </a:graphicData>
            </a:graphic>
          </wp:inline>
        </w:drawing>
      </w:r>
    </w:p>
    <w:p w14:paraId="312FAE33" w14:textId="77777777" w:rsidR="00C95B68" w:rsidRDefault="00C95B68" w:rsidP="00C95B68">
      <w:pPr>
        <w:pStyle w:val="Caption"/>
        <w:jc w:val="center"/>
      </w:pPr>
      <w:r>
        <w:t xml:space="preserve">Figure </w:t>
      </w:r>
      <w:r w:rsidR="0050451F">
        <w:rPr>
          <w:noProof/>
        </w:rPr>
        <w:fldChar w:fldCharType="begin"/>
      </w:r>
      <w:r w:rsidR="0050451F">
        <w:rPr>
          <w:noProof/>
        </w:rPr>
        <w:instrText xml:space="preserve"> SEQ Figure \* ARABIC </w:instrText>
      </w:r>
      <w:r w:rsidR="0050451F">
        <w:rPr>
          <w:noProof/>
        </w:rPr>
        <w:fldChar w:fldCharType="separate"/>
      </w:r>
      <w:r>
        <w:rPr>
          <w:noProof/>
        </w:rPr>
        <w:t>2</w:t>
      </w:r>
      <w:r w:rsidR="0050451F">
        <w:rPr>
          <w:noProof/>
        </w:rPr>
        <w:fldChar w:fldCharType="end"/>
      </w:r>
      <w:r>
        <w:t xml:space="preserve"> University Database</w:t>
      </w:r>
    </w:p>
    <w:p w14:paraId="0D3ABA34" w14:textId="77777777" w:rsidR="00C95B68" w:rsidRDefault="00C95B68" w:rsidP="00C95B68"/>
    <w:p w14:paraId="210625C3" w14:textId="77777777" w:rsidR="00C95B68" w:rsidRPr="00116A9C" w:rsidRDefault="00C95B68" w:rsidP="00C95B68">
      <w:pPr>
        <w:jc w:val="left"/>
      </w:pPr>
      <w:r>
        <w:lastRenderedPageBreak/>
        <w:br w:type="page"/>
      </w:r>
      <w:r>
        <w:rPr>
          <w:noProof/>
        </w:rPr>
        <mc:AlternateContent>
          <mc:Choice Requires="wpg">
            <w:drawing>
              <wp:anchor distT="45720" distB="45720" distL="182880" distR="182880" simplePos="0" relativeHeight="251683840" behindDoc="0" locked="0" layoutInCell="1" allowOverlap="1" wp14:anchorId="65F5D3A1" wp14:editId="22C4C1EC">
                <wp:simplePos x="0" y="0"/>
                <wp:positionH relativeFrom="margin">
                  <wp:posOffset>9525</wp:posOffset>
                </wp:positionH>
                <wp:positionV relativeFrom="margin">
                  <wp:posOffset>80645</wp:posOffset>
                </wp:positionV>
                <wp:extent cx="5781675" cy="7573645"/>
                <wp:effectExtent l="0" t="0" r="9525" b="8255"/>
                <wp:wrapSquare wrapText="bothSides"/>
                <wp:docPr id="4" name="Group 4"/>
                <wp:cNvGraphicFramePr/>
                <a:graphic xmlns:a="http://schemas.openxmlformats.org/drawingml/2006/main">
                  <a:graphicData uri="http://schemas.microsoft.com/office/word/2010/wordprocessingGroup">
                    <wpg:wgp>
                      <wpg:cNvGrpSpPr/>
                      <wpg:grpSpPr>
                        <a:xfrm>
                          <a:off x="0" y="0"/>
                          <a:ext cx="5781675" cy="7573645"/>
                          <a:chOff x="0" y="0"/>
                          <a:chExt cx="3567448" cy="1263903"/>
                        </a:xfrm>
                      </wpg:grpSpPr>
                      <wps:wsp>
                        <wps:cNvPr id="5" name="Rectangle 5"/>
                        <wps:cNvSpPr/>
                        <wps:spPr>
                          <a:xfrm>
                            <a:off x="0" y="0"/>
                            <a:ext cx="3567448" cy="7286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CED442"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(Aggregation with Grouping)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Text Box 8"/>
                        <wps:cNvSpPr txBox="1"/>
                        <wps:spPr>
                          <a:xfrm>
                            <a:off x="0" y="93678"/>
                            <a:ext cx="3567448" cy="1170225"/>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BAFA30" w14:textId="77777777" w:rsidR="00C95B68" w:rsidRDefault="00C95B68" w:rsidP="00C95B68">
                              <w:pPr>
                                <w:rPr>
                                  <w:caps/>
                                  <w:color w:val="5B9BD5" w:themeColor="accent1"/>
                                  <w:sz w:val="26"/>
                                  <w:szCs w:val="26"/>
                                </w:rPr>
                              </w:pPr>
                              <w:r>
                                <w:rPr>
                                  <w:noProof/>
                                </w:rPr>
                                <w:drawing>
                                  <wp:inline distT="0" distB="0" distL="0" distR="0" wp14:anchorId="34F27C80" wp14:editId="559F18AF">
                                    <wp:extent cx="3352800" cy="1400175"/>
                                    <wp:effectExtent l="0" t="0" r="0" b="952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52800" cy="1400175"/>
                                            </a:xfrm>
                                            <a:prstGeom prst="rect">
                                              <a:avLst/>
                                            </a:prstGeom>
                                          </pic:spPr>
                                        </pic:pic>
                                      </a:graphicData>
                                    </a:graphic>
                                  </wp:inline>
                                </w:drawing>
                              </w:r>
                            </w:p>
                            <w:p w14:paraId="751CE092" w14:textId="77777777" w:rsidR="00C95B68" w:rsidRDefault="00C95B68" w:rsidP="00C95B68">
                              <w:pPr>
                                <w:rPr>
                                  <w:caps/>
                                  <w:color w:val="5B9BD5" w:themeColor="accent1"/>
                                  <w:sz w:val="26"/>
                                  <w:szCs w:val="26"/>
                                </w:rPr>
                              </w:pPr>
                            </w:p>
                            <w:p w14:paraId="6FE038C6" w14:textId="77777777" w:rsidR="00C95B68" w:rsidRDefault="00C95B68" w:rsidP="00C95B68">
                              <w:pPr>
                                <w:rPr>
                                  <w:caps/>
                                  <w:color w:val="5B9BD5" w:themeColor="accent1"/>
                                  <w:sz w:val="26"/>
                                  <w:szCs w:val="26"/>
                                </w:rPr>
                              </w:pPr>
                              <w:r>
                                <w:rPr>
                                  <w:noProof/>
                                </w:rPr>
                                <w:drawing>
                                  <wp:inline distT="0" distB="0" distL="0" distR="0" wp14:anchorId="5382D7C7" wp14:editId="5D9CBDD7">
                                    <wp:extent cx="4933950" cy="13525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33950" cy="1352550"/>
                                            </a:xfrm>
                                            <a:prstGeom prst="rect">
                                              <a:avLst/>
                                            </a:prstGeom>
                                          </pic:spPr>
                                        </pic:pic>
                                      </a:graphicData>
                                    </a:graphic>
                                  </wp:inline>
                                </w:drawing>
                              </w:r>
                            </w:p>
                            <w:p w14:paraId="07EEE7F6" w14:textId="77777777" w:rsidR="00C95B68" w:rsidRDefault="00C95B68" w:rsidP="00C95B68">
                              <w:pPr>
                                <w:rPr>
                                  <w:caps/>
                                  <w:color w:val="5B9BD5" w:themeColor="accent1"/>
                                  <w:sz w:val="26"/>
                                  <w:szCs w:val="26"/>
                                </w:rPr>
                              </w:pPr>
                            </w:p>
                            <w:p w14:paraId="73458EB9" w14:textId="77777777" w:rsidR="00C95B68" w:rsidRDefault="00C95B68" w:rsidP="00C95B68">
                              <w:pPr>
                                <w:rPr>
                                  <w:caps/>
                                  <w:color w:val="5B9BD5" w:themeColor="accent1"/>
                                  <w:sz w:val="26"/>
                                  <w:szCs w:val="26"/>
                                </w:rPr>
                              </w:pPr>
                              <w:r>
                                <w:rPr>
                                  <w:caps/>
                                  <w:color w:val="5B9BD5" w:themeColor="accent1"/>
                                  <w:sz w:val="26"/>
                                  <w:szCs w:val="26"/>
                                </w:rPr>
                                <w:t>**</w:t>
                              </w:r>
                              <w:r w:rsidRPr="00116A9C">
                                <w:rPr>
                                  <w:caps/>
                                  <w:color w:val="5B9BD5" w:themeColor="accent1"/>
                                  <w:sz w:val="26"/>
                                  <w:szCs w:val="26"/>
                                </w:rPr>
                                <w:t>Note the Distinct key word. What does it do?</w:t>
                              </w:r>
                            </w:p>
                            <w:p w14:paraId="4E813E8D" w14:textId="77777777" w:rsidR="00C95B68" w:rsidRPr="00116A9C" w:rsidRDefault="00C95B68" w:rsidP="00C95B68">
                              <w:pPr>
                                <w:rPr>
                                  <w:caps/>
                                  <w:color w:val="5B9BD5" w:themeColor="accent1"/>
                                  <w:sz w:val="26"/>
                                  <w:szCs w:val="26"/>
                                </w:rPr>
                              </w:pPr>
                            </w:p>
                            <w:p w14:paraId="4F497E10" w14:textId="77777777" w:rsidR="00C95B68" w:rsidRDefault="00C95B68" w:rsidP="00C95B68">
                              <w:pPr>
                                <w:rPr>
                                  <w:caps/>
                                  <w:color w:val="5B9BD5" w:themeColor="accent1"/>
                                  <w:sz w:val="26"/>
                                  <w:szCs w:val="26"/>
                                </w:rPr>
                              </w:pPr>
                              <w:r>
                                <w:rPr>
                                  <w:caps/>
                                  <w:color w:val="5B9BD5" w:themeColor="accent1"/>
                                  <w:sz w:val="26"/>
                                  <w:szCs w:val="26"/>
                                </w:rPr>
                                <w:t>You can use aggreGation and joing together</w:t>
                              </w:r>
                            </w:p>
                            <w:p w14:paraId="517619A8" w14:textId="77777777" w:rsidR="00C95B68" w:rsidRDefault="00C95B68" w:rsidP="00C95B68">
                              <w:pPr>
                                <w:rPr>
                                  <w:caps/>
                                  <w:color w:val="5B9BD5" w:themeColor="accent1"/>
                                  <w:sz w:val="26"/>
                                  <w:szCs w:val="26"/>
                                </w:rPr>
                              </w:pPr>
                              <w:r>
                                <w:rPr>
                                  <w:noProof/>
                                </w:rPr>
                                <w:drawing>
                                  <wp:inline distT="0" distB="0" distL="0" distR="0" wp14:anchorId="612BC50F" wp14:editId="6733B620">
                                    <wp:extent cx="5592445" cy="1306830"/>
                                    <wp:effectExtent l="0" t="0" r="8255" b="762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92445" cy="1306830"/>
                                            </a:xfrm>
                                            <a:prstGeom prst="rect">
                                              <a:avLst/>
                                            </a:prstGeom>
                                          </pic:spPr>
                                        </pic:pic>
                                      </a:graphicData>
                                    </a:graphic>
                                  </wp:inline>
                                </w:drawing>
                              </w:r>
                            </w:p>
                            <w:p w14:paraId="3AC326CF" w14:textId="77777777" w:rsidR="00C95B68" w:rsidRDefault="00C95B68" w:rsidP="00C95B68">
                              <w:pPr>
                                <w:rPr>
                                  <w:caps/>
                                  <w:color w:val="5B9BD5" w:themeColor="accent1"/>
                                  <w:sz w:val="26"/>
                                  <w:szCs w:val="26"/>
                                </w:rPr>
                              </w:pPr>
                            </w:p>
                            <w:p w14:paraId="6BB4B8CD" w14:textId="77777777" w:rsidR="00C95B68" w:rsidRDefault="00C95B68" w:rsidP="00C95B68">
                              <w:pPr>
                                <w:rPr>
                                  <w:caps/>
                                  <w:color w:val="5B9BD5" w:themeColor="accent1"/>
                                  <w:sz w:val="26"/>
                                  <w:szCs w:val="26"/>
                                </w:rPr>
                              </w:pPr>
                              <w:r>
                                <w:rPr>
                                  <w:caps/>
                                  <w:color w:val="5B9BD5" w:themeColor="accent1"/>
                                  <w:sz w:val="26"/>
                                  <w:szCs w:val="26"/>
                                </w:rPr>
                                <w:t>USE More than one aggregation FUNCTION IN same select</w:t>
                              </w:r>
                            </w:p>
                            <w:p w14:paraId="0F227601" w14:textId="77777777" w:rsidR="00C95B68" w:rsidRPr="00A36357" w:rsidRDefault="00C95B68" w:rsidP="00C95B68">
                              <w:pPr>
                                <w:rPr>
                                  <w:caps/>
                                  <w:color w:val="5B9BD5" w:themeColor="accent1"/>
                                  <w:sz w:val="26"/>
                                  <w:szCs w:val="26"/>
                                </w:rPr>
                              </w:pPr>
                              <w:r>
                                <w:rPr>
                                  <w:noProof/>
                                </w:rPr>
                                <w:drawing>
                                  <wp:inline distT="0" distB="0" distL="0" distR="0" wp14:anchorId="45DED61F" wp14:editId="10C93DB4">
                                    <wp:extent cx="5592445" cy="1132205"/>
                                    <wp:effectExtent l="0" t="0" r="825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92445" cy="1132205"/>
                                            </a:xfrm>
                                            <a:prstGeom prst="rect">
                                              <a:avLst/>
                                            </a:prstGeom>
                                          </pic:spPr>
                                        </pic:pic>
                                      </a:graphicData>
                                    </a:graphic>
                                  </wp:inline>
                                </w:drawing>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group w14:anchorId="65F5D3A1" id="Group 4" o:spid="_x0000_s1035" style="position:absolute;margin-left:.75pt;margin-top:6.35pt;width:455.25pt;height:596.35pt;z-index:251683840;mso-wrap-distance-left:14.4pt;mso-wrap-distance-top:3.6pt;mso-wrap-distance-right:14.4pt;mso-wrap-distance-bottom:3.6pt;mso-position-horizontal-relative:margin;mso-position-vertical-relative:margin;mso-width-relative:margin;mso-height-relative:margin" coordsize="35674,12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">
                <v:rect id="Rectangle 5" o:spid="_x0000_s1036" style="position:absolute;width:35674;height: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" fillcolor="#5b9bd5 [3204]" stroked="f" strokeweight="1pt">
                  <v:textbox>
                    <w:txbxContent>
                      <w:p w14:paraId="6BCED442"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(Aggregation with Grouping)</w:t>
                        </w:r>
                      </w:p>
                    </w:txbxContent>
                  </v:textbox>
                </v:rect>
                <v:shape id="Text Box 8" o:spid="_x0000_s1037" type="#_x0000_t202" style="position:absolute;top:936;width:35674;height:1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" fillcolor="#e7e6e6 [3214]" stroked="f" strokeweight=".5pt">
                  <v:textbox inset=",7.2pt,,0">
                    <w:txbxContent>
                      <w:p w14:paraId="59BAFA30" w14:textId="77777777" w:rsidR="00C95B68" w:rsidRDefault="00C95B68" w:rsidP="00C95B68">
                        <w:pPr>
                          <w:rPr>
                            <w:caps/>
                            <w:color w:val="5B9BD5" w:themeColor="accent1"/>
                            <w:sz w:val="26"/>
                            <w:szCs w:val="26"/>
                          </w:rPr>
                        </w:pPr>
                        <w:r>
                          <w:rPr>
                            <w:noProof/>
                          </w:rPr>
                          <w:drawing>
                            <wp:inline distT="0" distB="0" distL="0" distR="0" wp14:anchorId="34F27C80" wp14:editId="559F18AF">
                              <wp:extent cx="3352800" cy="1400175"/>
                              <wp:effectExtent l="0" t="0" r="0" b="952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52800" cy="1400175"/>
                                      </a:xfrm>
                                      <a:prstGeom prst="rect">
                                        <a:avLst/>
                                      </a:prstGeom>
                                    </pic:spPr>
                                  </pic:pic>
                                </a:graphicData>
                              </a:graphic>
                            </wp:inline>
                          </w:drawing>
                        </w:r>
                      </w:p>
                      <w:p w14:paraId="751CE092" w14:textId="77777777" w:rsidR="00C95B68" w:rsidRDefault="00C95B68" w:rsidP="00C95B68">
                        <w:pPr>
                          <w:rPr>
                            <w:caps/>
                            <w:color w:val="5B9BD5" w:themeColor="accent1"/>
                            <w:sz w:val="26"/>
                            <w:szCs w:val="26"/>
                          </w:rPr>
                        </w:pPr>
                      </w:p>
                      <w:p w14:paraId="6FE038C6" w14:textId="77777777" w:rsidR="00C95B68" w:rsidRDefault="00C95B68" w:rsidP="00C95B68">
                        <w:pPr>
                          <w:rPr>
                            <w:caps/>
                            <w:color w:val="5B9BD5" w:themeColor="accent1"/>
                            <w:sz w:val="26"/>
                            <w:szCs w:val="26"/>
                          </w:rPr>
                        </w:pPr>
                        <w:r>
                          <w:rPr>
                            <w:noProof/>
                          </w:rPr>
                          <w:drawing>
                            <wp:inline distT="0" distB="0" distL="0" distR="0" wp14:anchorId="5382D7C7" wp14:editId="5D9CBDD7">
                              <wp:extent cx="4933950" cy="13525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33950" cy="1352550"/>
                                      </a:xfrm>
                                      <a:prstGeom prst="rect">
                                        <a:avLst/>
                                      </a:prstGeom>
                                    </pic:spPr>
                                  </pic:pic>
                                </a:graphicData>
                              </a:graphic>
                            </wp:inline>
                          </w:drawing>
                        </w:r>
                      </w:p>
                      <w:p w14:paraId="07EEE7F6" w14:textId="77777777" w:rsidR="00C95B68" w:rsidRDefault="00C95B68" w:rsidP="00C95B68">
                        <w:pPr>
                          <w:rPr>
                            <w:caps/>
                            <w:color w:val="5B9BD5" w:themeColor="accent1"/>
                            <w:sz w:val="26"/>
                            <w:szCs w:val="26"/>
                          </w:rPr>
                        </w:pPr>
                      </w:p>
                      <w:p w14:paraId="73458EB9" w14:textId="77777777" w:rsidR="00C95B68" w:rsidRDefault="00C95B68" w:rsidP="00C95B68">
                        <w:pPr>
                          <w:rPr>
                            <w:caps/>
                            <w:color w:val="5B9BD5" w:themeColor="accent1"/>
                            <w:sz w:val="26"/>
                            <w:szCs w:val="26"/>
                          </w:rPr>
                        </w:pPr>
                        <w:r>
                          <w:rPr>
                            <w:caps/>
                            <w:color w:val="5B9BD5" w:themeColor="accent1"/>
                            <w:sz w:val="26"/>
                            <w:szCs w:val="26"/>
                          </w:rPr>
                          <w:t>**</w:t>
                        </w:r>
                        <w:r w:rsidRPr="00116A9C">
                          <w:rPr>
                            <w:caps/>
                            <w:color w:val="5B9BD5" w:themeColor="accent1"/>
                            <w:sz w:val="26"/>
                            <w:szCs w:val="26"/>
                          </w:rPr>
                          <w:t>Note the Distinct key word. What does it do?</w:t>
                        </w:r>
                      </w:p>
                      <w:p w14:paraId="4E813E8D" w14:textId="77777777" w:rsidR="00C95B68" w:rsidRPr="00116A9C" w:rsidRDefault="00C95B68" w:rsidP="00C95B68">
                        <w:pPr>
                          <w:rPr>
                            <w:caps/>
                            <w:color w:val="5B9BD5" w:themeColor="accent1"/>
                            <w:sz w:val="26"/>
                            <w:szCs w:val="26"/>
                          </w:rPr>
                        </w:pPr>
                      </w:p>
                      <w:p w14:paraId="4F497E10" w14:textId="77777777" w:rsidR="00C95B68" w:rsidRDefault="00C95B68" w:rsidP="00C95B68">
                        <w:pPr>
                          <w:rPr>
                            <w:caps/>
                            <w:color w:val="5B9BD5" w:themeColor="accent1"/>
                            <w:sz w:val="26"/>
                            <w:szCs w:val="26"/>
                          </w:rPr>
                        </w:pPr>
                        <w:r>
                          <w:rPr>
                            <w:caps/>
                            <w:color w:val="5B9BD5" w:themeColor="accent1"/>
                            <w:sz w:val="26"/>
                            <w:szCs w:val="26"/>
                          </w:rPr>
                          <w:t>You can use aggreGation and joing together</w:t>
                        </w:r>
                      </w:p>
                      <w:p w14:paraId="517619A8" w14:textId="77777777" w:rsidR="00C95B68" w:rsidRDefault="00C95B68" w:rsidP="00C95B68">
                        <w:pPr>
                          <w:rPr>
                            <w:caps/>
                            <w:color w:val="5B9BD5" w:themeColor="accent1"/>
                            <w:sz w:val="26"/>
                            <w:szCs w:val="26"/>
                          </w:rPr>
                        </w:pPr>
                        <w:r>
                          <w:rPr>
                            <w:noProof/>
                          </w:rPr>
                          <w:drawing>
                            <wp:inline distT="0" distB="0" distL="0" distR="0" wp14:anchorId="612BC50F" wp14:editId="6733B620">
                              <wp:extent cx="5592445" cy="1306830"/>
                              <wp:effectExtent l="0" t="0" r="8255" b="762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92445" cy="1306830"/>
                                      </a:xfrm>
                                      <a:prstGeom prst="rect">
                                        <a:avLst/>
                                      </a:prstGeom>
                                    </pic:spPr>
                                  </pic:pic>
                                </a:graphicData>
                              </a:graphic>
                            </wp:inline>
                          </w:drawing>
                        </w:r>
                      </w:p>
                      <w:p w14:paraId="3AC326CF" w14:textId="77777777" w:rsidR="00C95B68" w:rsidRDefault="00C95B68" w:rsidP="00C95B68">
                        <w:pPr>
                          <w:rPr>
                            <w:caps/>
                            <w:color w:val="5B9BD5" w:themeColor="accent1"/>
                            <w:sz w:val="26"/>
                            <w:szCs w:val="26"/>
                          </w:rPr>
                        </w:pPr>
                      </w:p>
                      <w:p w14:paraId="6BB4B8CD" w14:textId="77777777" w:rsidR="00C95B68" w:rsidRDefault="00C95B68" w:rsidP="00C95B68">
                        <w:pPr>
                          <w:rPr>
                            <w:caps/>
                            <w:color w:val="5B9BD5" w:themeColor="accent1"/>
                            <w:sz w:val="26"/>
                            <w:szCs w:val="26"/>
                          </w:rPr>
                        </w:pPr>
                        <w:r>
                          <w:rPr>
                            <w:caps/>
                            <w:color w:val="5B9BD5" w:themeColor="accent1"/>
                            <w:sz w:val="26"/>
                            <w:szCs w:val="26"/>
                          </w:rPr>
                          <w:t>USE More than one aggregation FUNCTION IN same select</w:t>
                        </w:r>
                      </w:p>
                      <w:p w14:paraId="0F227601" w14:textId="77777777" w:rsidR="00C95B68" w:rsidRPr="00A36357" w:rsidRDefault="00C95B68" w:rsidP="00C95B68">
                        <w:pPr>
                          <w:rPr>
                            <w:caps/>
                            <w:color w:val="5B9BD5" w:themeColor="accent1"/>
                            <w:sz w:val="26"/>
                            <w:szCs w:val="26"/>
                          </w:rPr>
                        </w:pPr>
                        <w:r>
                          <w:rPr>
                            <w:noProof/>
                          </w:rPr>
                          <w:drawing>
                            <wp:inline distT="0" distB="0" distL="0" distR="0" wp14:anchorId="45DED61F" wp14:editId="10C93DB4">
                              <wp:extent cx="5592445" cy="1132205"/>
                              <wp:effectExtent l="0" t="0" r="8255"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92445" cy="1132205"/>
                                      </a:xfrm>
                                      <a:prstGeom prst="rect">
                                        <a:avLst/>
                                      </a:prstGeom>
                                    </pic:spPr>
                                  </pic:pic>
                                </a:graphicData>
                              </a:graphic>
                            </wp:inline>
                          </w:drawing>
                        </w:r>
                      </w:p>
                    </w:txbxContent>
                  </v:textbox>
                </v:shape>
                <w10:wrap type="square" anchorx="margin" anchory="margin"/>
              </v:group>
            </w:pict>
          </mc:Fallback>
        </mc:AlternateContent>
      </w:r>
    </w:p>
    <w:p w14:paraId="03E362E7" w14:textId="77777777" w:rsidR="00C95B68" w:rsidRDefault="00C95B68" w:rsidP="00C95B68">
      <w:pPr>
        <w:pStyle w:val="Heading2"/>
      </w:pPr>
      <w:bookmarkStart w:id="29" w:name="_Toc474333064"/>
      <w:bookmarkStart w:id="30" w:name="_Toc1409823"/>
      <w:r>
        <w:lastRenderedPageBreak/>
        <w:t>Grouping:</w:t>
      </w:r>
      <w:bookmarkEnd w:id="29"/>
      <w:bookmarkEnd w:id="30"/>
    </w:p>
    <w:p w14:paraId="4555E476" w14:textId="77777777" w:rsidR="00C95B68" w:rsidRDefault="00C95B68" w:rsidP="00C95B68">
      <w:r>
        <w:t>Syntax:</w:t>
      </w:r>
    </w:p>
    <w:p w14:paraId="0B2A6F54" w14:textId="77777777" w:rsidR="00C95B68" w:rsidRDefault="00C95B68" w:rsidP="00C95B68"/>
    <w:p w14:paraId="75FDAD3F" w14:textId="77777777" w:rsidR="00C95B68" w:rsidRDefault="00C95B68" w:rsidP="00C95B68">
      <w:pPr>
        <w:autoSpaceDE w:val="0"/>
        <w:autoSpaceDN w:val="0"/>
        <w:adjustRightInd w:val="0"/>
        <w:jc w:val="left"/>
        <w:rPr>
          <w:rFonts w:ascii="Courier New" w:eastAsia="Calibri" w:hAnsi="Courier New" w:cs="Courier New"/>
          <w:noProof/>
          <w:szCs w:val="20"/>
        </w:rPr>
      </w:pPr>
      <w:r>
        <w:rPr>
          <w:rFonts w:ascii="Courier New" w:eastAsia="Calibri" w:hAnsi="Courier New" w:cs="Courier New"/>
          <w:noProof/>
          <w:color w:val="0000FF"/>
          <w:szCs w:val="20"/>
        </w:rPr>
        <w:t>Select</w:t>
      </w:r>
      <w:r>
        <w:rPr>
          <w:rFonts w:ascii="Courier New" w:eastAsia="Calibri" w:hAnsi="Courier New" w:cs="Courier New"/>
          <w:noProof/>
          <w:szCs w:val="20"/>
        </w:rPr>
        <w:t xml:space="preserve"> T.ColumnX, T.ColumnY </w:t>
      </w:r>
      <w:r>
        <w:rPr>
          <w:rFonts w:ascii="Courier New" w:eastAsia="Calibri" w:hAnsi="Courier New" w:cs="Courier New"/>
          <w:noProof/>
          <w:color w:val="FF00FF"/>
          <w:szCs w:val="20"/>
        </w:rPr>
        <w:t>Aggreation Function</w:t>
      </w:r>
      <w:r>
        <w:rPr>
          <w:rFonts w:ascii="Courier New" w:eastAsia="Calibri" w:hAnsi="Courier New" w:cs="Courier New"/>
          <w:noProof/>
          <w:color w:val="808080"/>
          <w:szCs w:val="20"/>
        </w:rPr>
        <w:t>(Column/Columns)</w:t>
      </w:r>
      <w:r>
        <w:rPr>
          <w:rFonts w:ascii="Courier New" w:eastAsia="Calibri" w:hAnsi="Courier New" w:cs="Courier New"/>
          <w:noProof/>
          <w:szCs w:val="20"/>
        </w:rPr>
        <w:t xml:space="preserve"> </w:t>
      </w:r>
      <w:r>
        <w:rPr>
          <w:rFonts w:ascii="Courier New" w:eastAsia="Calibri" w:hAnsi="Courier New" w:cs="Courier New"/>
          <w:noProof/>
          <w:color w:val="0000FF"/>
          <w:szCs w:val="20"/>
        </w:rPr>
        <w:t>AS</w:t>
      </w:r>
      <w:r>
        <w:rPr>
          <w:rFonts w:ascii="Courier New" w:eastAsia="Calibri" w:hAnsi="Courier New" w:cs="Courier New"/>
          <w:noProof/>
          <w:szCs w:val="20"/>
        </w:rPr>
        <w:t xml:space="preserve"> [Alias]</w:t>
      </w:r>
    </w:p>
    <w:p w14:paraId="1FEC51E2" w14:textId="77777777" w:rsidR="00C95B68" w:rsidRDefault="00C95B68" w:rsidP="00C95B68">
      <w:pPr>
        <w:autoSpaceDE w:val="0"/>
        <w:autoSpaceDN w:val="0"/>
        <w:adjustRightInd w:val="0"/>
        <w:jc w:val="left"/>
        <w:rPr>
          <w:rFonts w:ascii="Courier New" w:eastAsia="Calibri" w:hAnsi="Courier New" w:cs="Courier New"/>
          <w:noProof/>
          <w:szCs w:val="20"/>
        </w:rPr>
      </w:pPr>
      <w:r>
        <w:rPr>
          <w:rFonts w:ascii="Courier New" w:eastAsia="Calibri" w:hAnsi="Courier New" w:cs="Courier New"/>
          <w:noProof/>
          <w:color w:val="0000FF"/>
          <w:szCs w:val="20"/>
        </w:rPr>
        <w:t>from</w:t>
      </w:r>
      <w:r>
        <w:rPr>
          <w:rFonts w:ascii="Courier New" w:eastAsia="Calibri" w:hAnsi="Courier New" w:cs="Courier New"/>
          <w:noProof/>
          <w:szCs w:val="20"/>
        </w:rPr>
        <w:t xml:space="preserve"> TableName T</w:t>
      </w:r>
    </w:p>
    <w:p w14:paraId="480E18A7" w14:textId="77777777" w:rsidR="00C95B68" w:rsidRDefault="00C95B68" w:rsidP="00C95B68">
      <w:pPr>
        <w:rPr>
          <w:rFonts w:ascii="Courier New" w:eastAsia="Calibri" w:hAnsi="Courier New" w:cs="Courier New"/>
          <w:noProof/>
          <w:szCs w:val="20"/>
        </w:rPr>
      </w:pPr>
      <w:r>
        <w:rPr>
          <w:rFonts w:ascii="Courier New" w:eastAsia="Calibri" w:hAnsi="Courier New" w:cs="Courier New"/>
          <w:noProof/>
          <w:color w:val="0000FF"/>
          <w:szCs w:val="20"/>
        </w:rPr>
        <w:t>Group</w:t>
      </w:r>
      <w:r>
        <w:rPr>
          <w:rFonts w:ascii="Courier New" w:eastAsia="Calibri" w:hAnsi="Courier New" w:cs="Courier New"/>
          <w:noProof/>
          <w:szCs w:val="20"/>
        </w:rPr>
        <w:t xml:space="preserve"> </w:t>
      </w:r>
      <w:r>
        <w:rPr>
          <w:rFonts w:ascii="Courier New" w:eastAsia="Calibri" w:hAnsi="Courier New" w:cs="Courier New"/>
          <w:noProof/>
          <w:color w:val="0000FF"/>
          <w:szCs w:val="20"/>
        </w:rPr>
        <w:t>by</w:t>
      </w:r>
      <w:r>
        <w:rPr>
          <w:rFonts w:ascii="Courier New" w:eastAsia="Calibri" w:hAnsi="Courier New" w:cs="Courier New"/>
          <w:noProof/>
          <w:szCs w:val="20"/>
        </w:rPr>
        <w:t xml:space="preserve"> T.ColumnX, T.ColumnY -–comma seperated list of all the column of which </w:t>
      </w:r>
    </w:p>
    <w:p w14:paraId="5FD4986E" w14:textId="77777777" w:rsidR="00C95B68" w:rsidRPr="00116A9C" w:rsidRDefault="00C95B68" w:rsidP="00C95B68">
      <w:pPr>
        <w:ind w:left="2880"/>
      </w:pPr>
      <w:r>
        <w:rPr>
          <w:rFonts w:ascii="Courier New" w:eastAsia="Calibri" w:hAnsi="Courier New" w:cs="Courier New"/>
          <w:noProof/>
          <w:szCs w:val="20"/>
        </w:rPr>
        <w:t xml:space="preserve">      --groping is to be done</w:t>
      </w:r>
    </w:p>
    <w:p w14:paraId="79E8A506" w14:textId="77777777" w:rsidR="00C95B68" w:rsidRDefault="00C95B68" w:rsidP="00C95B68"/>
    <w:p w14:paraId="6D0FDB0D" w14:textId="77777777" w:rsidR="00C95B68" w:rsidRDefault="00C95B68" w:rsidP="00C95B68">
      <w:r>
        <w:t>NOTE: ONLY THE COLUMNS THAT ARE USED IN GROUPING CAN BE USED IN SELECT CLAUSE</w:t>
      </w:r>
    </w:p>
    <w:p w14:paraId="145375F0" w14:textId="77777777" w:rsidR="00C95B68" w:rsidRDefault="00C95B68" w:rsidP="00C95B68">
      <w:pPr>
        <w:rPr>
          <w:rFonts w:asciiTheme="majorHAnsi" w:eastAsiaTheme="majorEastAsia" w:hAnsiTheme="majorHAnsi" w:cstheme="majorBidi"/>
          <w:color w:val="FFFFFF" w:themeColor="background1"/>
          <w:sz w:val="24"/>
          <w:szCs w:val="28"/>
        </w:rPr>
      </w:pPr>
      <w:r w:rsidRPr="00FE7A2B">
        <w:rPr>
          <w:noProof/>
        </w:rPr>
        <mc:AlternateContent>
          <mc:Choice Requires="wpg">
            <w:drawing>
              <wp:anchor distT="45720" distB="45720" distL="182880" distR="182880" simplePos="0" relativeHeight="251684864" behindDoc="0" locked="0" layoutInCell="1" allowOverlap="1" wp14:anchorId="71504CEE" wp14:editId="30A42A44">
                <wp:simplePos x="0" y="0"/>
                <wp:positionH relativeFrom="margin">
                  <wp:posOffset>0</wp:posOffset>
                </wp:positionH>
                <wp:positionV relativeFrom="margin">
                  <wp:posOffset>1785620</wp:posOffset>
                </wp:positionV>
                <wp:extent cx="6143625" cy="6048375"/>
                <wp:effectExtent l="0" t="0" r="9525" b="9525"/>
                <wp:wrapSquare wrapText="bothSides"/>
                <wp:docPr id="198" name="Group 198"/>
                <wp:cNvGraphicFramePr/>
                <a:graphic xmlns:a="http://schemas.openxmlformats.org/drawingml/2006/main">
                  <a:graphicData uri="http://schemas.microsoft.com/office/word/2010/wordprocessingGroup">
                    <wpg:wgp>
                      <wpg:cNvGrpSpPr/>
                      <wpg:grpSpPr>
                        <a:xfrm>
                          <a:off x="0" y="0"/>
                          <a:ext cx="6143625" cy="6048375"/>
                          <a:chOff x="0" y="0"/>
                          <a:chExt cx="3567448" cy="1299590"/>
                        </a:xfrm>
                      </wpg:grpSpPr>
                      <wps:wsp>
                        <wps:cNvPr id="199" name="Rectangle 199"/>
                        <wps:cNvSpPr/>
                        <wps:spPr>
                          <a:xfrm>
                            <a:off x="0" y="0"/>
                            <a:ext cx="3567448" cy="10642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50DF16"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(Aggregate with grouping)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124843"/>
                            <a:ext cx="3567448" cy="1174747"/>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A83EBC" w14:textId="77777777" w:rsidR="00C95B68" w:rsidRDefault="00C95B68" w:rsidP="00C95B68">
                              <w:pPr>
                                <w:rPr>
                                  <w:caps/>
                                  <w:color w:val="5B9BD5" w:themeColor="accent1"/>
                                  <w:sz w:val="26"/>
                                  <w:szCs w:val="26"/>
                                </w:rPr>
                              </w:pPr>
                              <w:r>
                                <w:rPr>
                                  <w:noProof/>
                                </w:rPr>
                                <w:drawing>
                                  <wp:inline distT="0" distB="0" distL="0" distR="0" wp14:anchorId="3924FE2D" wp14:editId="5B37D0B3">
                                    <wp:extent cx="4552950" cy="1613717"/>
                                    <wp:effectExtent l="0" t="0" r="0" b="571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67301" cy="1618804"/>
                                            </a:xfrm>
                                            <a:prstGeom prst="rect">
                                              <a:avLst/>
                                            </a:prstGeom>
                                          </pic:spPr>
                                        </pic:pic>
                                      </a:graphicData>
                                    </a:graphic>
                                  </wp:inline>
                                </w:drawing>
                              </w:r>
                            </w:p>
                            <w:p w14:paraId="217B61E1" w14:textId="77777777" w:rsidR="00C95B68" w:rsidRDefault="00C95B68" w:rsidP="00C95B68">
                              <w:pPr>
                                <w:rPr>
                                  <w:caps/>
                                  <w:color w:val="5B9BD5" w:themeColor="accent1"/>
                                  <w:sz w:val="26"/>
                                  <w:szCs w:val="26"/>
                                </w:rPr>
                              </w:pPr>
                            </w:p>
                            <w:p w14:paraId="1566B554" w14:textId="77777777" w:rsidR="00C95B68" w:rsidRDefault="00C95B68" w:rsidP="00C95B68">
                              <w:pPr>
                                <w:rPr>
                                  <w:caps/>
                                  <w:color w:val="5B9BD5" w:themeColor="accent1"/>
                                  <w:sz w:val="26"/>
                                  <w:szCs w:val="26"/>
                                </w:rPr>
                              </w:pPr>
                              <w:r>
                                <w:rPr>
                                  <w:noProof/>
                                </w:rPr>
                                <w:drawing>
                                  <wp:inline distT="0" distB="0" distL="0" distR="0" wp14:anchorId="074E4064" wp14:editId="6008FC3E">
                                    <wp:extent cx="5954395" cy="1440815"/>
                                    <wp:effectExtent l="0" t="0" r="8255" b="698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54395" cy="1440815"/>
                                            </a:xfrm>
                                            <a:prstGeom prst="rect">
                                              <a:avLst/>
                                            </a:prstGeom>
                                          </pic:spPr>
                                        </pic:pic>
                                      </a:graphicData>
                                    </a:graphic>
                                  </wp:inline>
                                </w:drawing>
                              </w:r>
                            </w:p>
                            <w:p w14:paraId="20472106" w14:textId="77777777" w:rsidR="00C95B68" w:rsidRDefault="00C95B68" w:rsidP="00C95B68">
                              <w:pPr>
                                <w:rPr>
                                  <w:caps/>
                                  <w:color w:val="5B9BD5" w:themeColor="accent1"/>
                                  <w:sz w:val="26"/>
                                  <w:szCs w:val="26"/>
                                </w:rPr>
                              </w:pPr>
                            </w:p>
                            <w:p w14:paraId="63CA9DEC" w14:textId="77777777" w:rsidR="00C95B68" w:rsidRDefault="00C95B68" w:rsidP="00C95B68">
                              <w:pPr>
                                <w:rPr>
                                  <w:caps/>
                                  <w:color w:val="5B9BD5" w:themeColor="accent1"/>
                                  <w:sz w:val="26"/>
                                  <w:szCs w:val="26"/>
                                </w:rPr>
                              </w:pPr>
                              <w:r>
                                <w:rPr>
                                  <w:noProof/>
                                </w:rPr>
                                <w:drawing>
                                  <wp:inline distT="0" distB="0" distL="0" distR="0" wp14:anchorId="53C1AE0A" wp14:editId="483E9577">
                                    <wp:extent cx="5954395" cy="1230630"/>
                                    <wp:effectExtent l="0" t="0" r="8255" b="762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54395" cy="1230630"/>
                                            </a:xfrm>
                                            <a:prstGeom prst="rect">
                                              <a:avLst/>
                                            </a:prstGeom>
                                          </pic:spPr>
                                        </pic:pic>
                                      </a:graphicData>
                                    </a:graphic>
                                  </wp:inline>
                                </w:drawing>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group w14:anchorId="71504CEE" id="Group 198" o:spid="_x0000_s1038" style="position:absolute;left:0;text-align:left;margin-left:0;margin-top:140.6pt;width:483.75pt;height:476.25pt;z-index:251684864;mso-wrap-distance-left:14.4pt;mso-wrap-distance-top:3.6pt;mso-wrap-distance-right:14.4pt;mso-wrap-distance-bottom:3.6pt;mso-position-horizontal-relative:margin;mso-position-vertical-relative:margin;mso-width-relative:margin;mso-height-relative:margin" coordsize="35674,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">
                <v:rect id="Rectangle 199" o:spid="_x0000_s1039" style="position:absolute;width:35674;height:1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5b9bd5 [3204]" stroked="f" strokeweight="1pt">
                  <v:textbox>
                    <w:txbxContent>
                      <w:p w14:paraId="1350DF16"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(Aggregate with grouping)</w:t>
                        </w:r>
                      </w:p>
                    </w:txbxContent>
                  </v:textbox>
                </v:rect>
                <v:shape id="Text Box 200" o:spid="_x0000_s1040" type="#_x0000_t202" style="position:absolute;top:1248;width:35674;height:1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" fillcolor="#e7e6e6 [3214]" stroked="f" strokeweight=".5pt">
                  <v:textbox inset=",7.2pt,,0">
                    <w:txbxContent>
                      <w:p w14:paraId="10A83EBC" w14:textId="77777777" w:rsidR="00C95B68" w:rsidRDefault="00C95B68" w:rsidP="00C95B68">
                        <w:pPr>
                          <w:rPr>
                            <w:caps/>
                            <w:color w:val="5B9BD5" w:themeColor="accent1"/>
                            <w:sz w:val="26"/>
                            <w:szCs w:val="26"/>
                          </w:rPr>
                        </w:pPr>
                        <w:r>
                          <w:rPr>
                            <w:noProof/>
                          </w:rPr>
                          <w:drawing>
                            <wp:inline distT="0" distB="0" distL="0" distR="0" wp14:anchorId="3924FE2D" wp14:editId="5B37D0B3">
                              <wp:extent cx="4552950" cy="1613717"/>
                              <wp:effectExtent l="0" t="0" r="0" b="571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67301" cy="1618804"/>
                                      </a:xfrm>
                                      <a:prstGeom prst="rect">
                                        <a:avLst/>
                                      </a:prstGeom>
                                    </pic:spPr>
                                  </pic:pic>
                                </a:graphicData>
                              </a:graphic>
                            </wp:inline>
                          </w:drawing>
                        </w:r>
                      </w:p>
                      <w:p w14:paraId="217B61E1" w14:textId="77777777" w:rsidR="00C95B68" w:rsidRDefault="00C95B68" w:rsidP="00C95B68">
                        <w:pPr>
                          <w:rPr>
                            <w:caps/>
                            <w:color w:val="5B9BD5" w:themeColor="accent1"/>
                            <w:sz w:val="26"/>
                            <w:szCs w:val="26"/>
                          </w:rPr>
                        </w:pPr>
                      </w:p>
                      <w:p w14:paraId="1566B554" w14:textId="77777777" w:rsidR="00C95B68" w:rsidRDefault="00C95B68" w:rsidP="00C95B68">
                        <w:pPr>
                          <w:rPr>
                            <w:caps/>
                            <w:color w:val="5B9BD5" w:themeColor="accent1"/>
                            <w:sz w:val="26"/>
                            <w:szCs w:val="26"/>
                          </w:rPr>
                        </w:pPr>
                        <w:r>
                          <w:rPr>
                            <w:noProof/>
                          </w:rPr>
                          <w:drawing>
                            <wp:inline distT="0" distB="0" distL="0" distR="0" wp14:anchorId="074E4064" wp14:editId="6008FC3E">
                              <wp:extent cx="5954395" cy="1440815"/>
                              <wp:effectExtent l="0" t="0" r="8255" b="698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54395" cy="1440815"/>
                                      </a:xfrm>
                                      <a:prstGeom prst="rect">
                                        <a:avLst/>
                                      </a:prstGeom>
                                    </pic:spPr>
                                  </pic:pic>
                                </a:graphicData>
                              </a:graphic>
                            </wp:inline>
                          </w:drawing>
                        </w:r>
                      </w:p>
                      <w:p w14:paraId="20472106" w14:textId="77777777" w:rsidR="00C95B68" w:rsidRDefault="00C95B68" w:rsidP="00C95B68">
                        <w:pPr>
                          <w:rPr>
                            <w:caps/>
                            <w:color w:val="5B9BD5" w:themeColor="accent1"/>
                            <w:sz w:val="26"/>
                            <w:szCs w:val="26"/>
                          </w:rPr>
                        </w:pPr>
                      </w:p>
                      <w:p w14:paraId="63CA9DEC" w14:textId="77777777" w:rsidR="00C95B68" w:rsidRDefault="00C95B68" w:rsidP="00C95B68">
                        <w:pPr>
                          <w:rPr>
                            <w:caps/>
                            <w:color w:val="5B9BD5" w:themeColor="accent1"/>
                            <w:sz w:val="26"/>
                            <w:szCs w:val="26"/>
                          </w:rPr>
                        </w:pPr>
                        <w:r>
                          <w:rPr>
                            <w:noProof/>
                          </w:rPr>
                          <w:drawing>
                            <wp:inline distT="0" distB="0" distL="0" distR="0" wp14:anchorId="53C1AE0A" wp14:editId="483E9577">
                              <wp:extent cx="5954395" cy="1230630"/>
                              <wp:effectExtent l="0" t="0" r="8255" b="762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54395" cy="1230630"/>
                                      </a:xfrm>
                                      <a:prstGeom prst="rect">
                                        <a:avLst/>
                                      </a:prstGeom>
                                    </pic:spPr>
                                  </pic:pic>
                                </a:graphicData>
                              </a:graphic>
                            </wp:inline>
                          </w:drawing>
                        </w:r>
                      </w:p>
                    </w:txbxContent>
                  </v:textbox>
                </v:shape>
                <w10:wrap type="square" anchorx="margin" anchory="margin"/>
              </v:group>
            </w:pict>
          </mc:Fallback>
        </mc:AlternateContent>
      </w:r>
    </w:p>
    <w:p w14:paraId="60E04789" w14:textId="77777777" w:rsidR="00C95B68" w:rsidRDefault="00C95B68" w:rsidP="00C95B68"/>
    <w:p w14:paraId="17253A53" w14:textId="77777777" w:rsidR="00C95B68" w:rsidRDefault="00C95B68" w:rsidP="00C95B68">
      <w:pPr>
        <w:pStyle w:val="Heading2"/>
      </w:pPr>
      <w:bookmarkStart w:id="31" w:name="_Toc474333065"/>
      <w:bookmarkStart w:id="32" w:name="_Toc1409824"/>
      <w:r>
        <w:lastRenderedPageBreak/>
        <w:t>Having Clause</w:t>
      </w:r>
      <w:bookmarkEnd w:id="31"/>
      <w:bookmarkEnd w:id="32"/>
    </w:p>
    <w:p w14:paraId="0A3B36AE" w14:textId="77777777" w:rsidR="00C95B68" w:rsidRPr="00C25CF0" w:rsidRDefault="00C95B68" w:rsidP="00C95B68">
      <w:r>
        <w:t>Having Clause allows us to filter the data based on the result of aggregation function, it’s the same as where clause except that we cannot use aggregate functions in where clause and we cannot use simple columns having clause.</w:t>
      </w:r>
    </w:p>
    <w:p w14:paraId="1CAD715A" w14:textId="77777777" w:rsidR="00C95B68" w:rsidRDefault="00C95B68" w:rsidP="00C95B68">
      <w:r>
        <w:rPr>
          <w:noProof/>
        </w:rPr>
        <mc:AlternateContent>
          <mc:Choice Requires="wpg">
            <w:drawing>
              <wp:anchor distT="45720" distB="45720" distL="182880" distR="182880" simplePos="0" relativeHeight="251685888" behindDoc="0" locked="0" layoutInCell="1" allowOverlap="1" wp14:anchorId="24F64A72" wp14:editId="1792C5CB">
                <wp:simplePos x="0" y="0"/>
                <wp:positionH relativeFrom="margin">
                  <wp:posOffset>0</wp:posOffset>
                </wp:positionH>
                <wp:positionV relativeFrom="margin">
                  <wp:posOffset>939165</wp:posOffset>
                </wp:positionV>
                <wp:extent cx="6257290" cy="3808095"/>
                <wp:effectExtent l="0" t="0" r="0" b="1905"/>
                <wp:wrapSquare wrapText="bothSides"/>
                <wp:docPr id="11" name="Group 11"/>
                <wp:cNvGraphicFramePr/>
                <a:graphic xmlns:a="http://schemas.openxmlformats.org/drawingml/2006/main">
                  <a:graphicData uri="http://schemas.microsoft.com/office/word/2010/wordprocessingGroup">
                    <wpg:wgp>
                      <wpg:cNvGrpSpPr/>
                      <wpg:grpSpPr>
                        <a:xfrm>
                          <a:off x="0" y="0"/>
                          <a:ext cx="6257290" cy="3808095"/>
                          <a:chOff x="0" y="0"/>
                          <a:chExt cx="3567448" cy="1299590"/>
                        </a:xfrm>
                      </wpg:grpSpPr>
                      <wps:wsp>
                        <wps:cNvPr id="12" name="Rectangle 12"/>
                        <wps:cNvSpPr/>
                        <wps:spPr>
                          <a:xfrm>
                            <a:off x="0" y="0"/>
                            <a:ext cx="3567448" cy="16281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F8DC49"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(aggregate group having)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Text Box 16"/>
                        <wps:cNvSpPr txBox="1"/>
                        <wps:spPr>
                          <a:xfrm>
                            <a:off x="0" y="162813"/>
                            <a:ext cx="3567448" cy="1136777"/>
                          </a:xfrm>
                          <a:prstGeom prst="rect">
                            <a:avLst/>
                          </a:prstGeom>
                          <a:solidFill>
                            <a:schemeClr val="bg2"/>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10A130" w14:textId="77777777" w:rsidR="00C95B68" w:rsidRDefault="00C95B68" w:rsidP="00C95B68">
                              <w:pPr>
                                <w:rPr>
                                  <w:caps/>
                                  <w:color w:val="5B9BD5" w:themeColor="accent1"/>
                                  <w:sz w:val="26"/>
                                  <w:szCs w:val="26"/>
                                </w:rPr>
                              </w:pPr>
                              <w:r>
                                <w:rPr>
                                  <w:noProof/>
                                </w:rPr>
                                <w:drawing>
                                  <wp:inline distT="0" distB="0" distL="0" distR="0" wp14:anchorId="27BE532F" wp14:editId="4B89E759">
                                    <wp:extent cx="4173406" cy="1296062"/>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87167" cy="1300335"/>
                                            </a:xfrm>
                                            <a:prstGeom prst="rect">
                                              <a:avLst/>
                                            </a:prstGeom>
                                          </pic:spPr>
                                        </pic:pic>
                                      </a:graphicData>
                                    </a:graphic>
                                  </wp:inline>
                                </w:drawing>
                              </w:r>
                            </w:p>
                            <w:p w14:paraId="5D046D00" w14:textId="77777777" w:rsidR="00C95B68" w:rsidRDefault="00C95B68" w:rsidP="00C95B68">
                              <w:pPr>
                                <w:rPr>
                                  <w:caps/>
                                  <w:color w:val="5B9BD5" w:themeColor="accent1"/>
                                  <w:sz w:val="26"/>
                                  <w:szCs w:val="26"/>
                                </w:rPr>
                              </w:pPr>
                            </w:p>
                            <w:p w14:paraId="0DD68C8B" w14:textId="77777777" w:rsidR="00C95B68" w:rsidRDefault="00C95B68" w:rsidP="00C95B68">
                              <w:pPr>
                                <w:rPr>
                                  <w:caps/>
                                  <w:color w:val="5B9BD5" w:themeColor="accent1"/>
                                  <w:sz w:val="26"/>
                                  <w:szCs w:val="26"/>
                                </w:rPr>
                              </w:pPr>
                              <w:r>
                                <w:rPr>
                                  <w:noProof/>
                                </w:rPr>
                                <w:drawing>
                                  <wp:inline distT="0" distB="0" distL="0" distR="0" wp14:anchorId="047D20CB" wp14:editId="4F5FCEF5">
                                    <wp:extent cx="6068060" cy="1483995"/>
                                    <wp:effectExtent l="0" t="0" r="8890" b="190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68060" cy="1483995"/>
                                            </a:xfrm>
                                            <a:prstGeom prst="rect">
                                              <a:avLst/>
                                            </a:prstGeom>
                                          </pic:spPr>
                                        </pic:pic>
                                      </a:graphicData>
                                    </a:graphic>
                                  </wp:inline>
                                </w:drawing>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group w14:anchorId="24F64A72" id="Group 11" o:spid="_x0000_s1041" style="position:absolute;left:0;text-align:left;margin-left:0;margin-top:73.95pt;width:492.7pt;height:299.85pt;z-index:251685888;mso-wrap-distance-left:14.4pt;mso-wrap-distance-top:3.6pt;mso-wrap-distance-right:14.4pt;mso-wrap-distance-bottom:3.6pt;mso-position-horizontal-relative:margin;mso-position-vertical-relative:margin;mso-width-relative:margin;mso-height-relative:margin" coordsize="35674,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">
                <v:rect id="Rectangle 12" o:spid="_x0000_s1042" style="position:absolute;width:35674;height:1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" fillcolor="#5b9bd5 [3204]" stroked="f" strokeweight="1pt">
                  <v:textbox>
                    <w:txbxContent>
                      <w:p w14:paraId="23F8DC49"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(aggregate group having)</w:t>
                        </w:r>
                      </w:p>
                    </w:txbxContent>
                  </v:textbox>
                </v:rect>
                <v:shape id="Text Box 16" o:spid="_x0000_s1043" type="#_x0000_t202" style="position:absolute;top:1628;width:35674;height:11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" fillcolor="#e7e6e6 [3214]" stroked="f" strokeweight=".5pt">
                  <v:textbox inset=",7.2pt,,0">
                    <w:txbxContent>
                      <w:p w14:paraId="1410A130" w14:textId="77777777" w:rsidR="00C95B68" w:rsidRDefault="00C95B68" w:rsidP="00C95B68">
                        <w:pPr>
                          <w:rPr>
                            <w:caps/>
                            <w:color w:val="5B9BD5" w:themeColor="accent1"/>
                            <w:sz w:val="26"/>
                            <w:szCs w:val="26"/>
                          </w:rPr>
                        </w:pPr>
                        <w:r>
                          <w:rPr>
                            <w:noProof/>
                          </w:rPr>
                          <w:drawing>
                            <wp:inline distT="0" distB="0" distL="0" distR="0" wp14:anchorId="27BE532F" wp14:editId="4B89E759">
                              <wp:extent cx="4173406" cy="1296062"/>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87167" cy="1300335"/>
                                      </a:xfrm>
                                      <a:prstGeom prst="rect">
                                        <a:avLst/>
                                      </a:prstGeom>
                                    </pic:spPr>
                                  </pic:pic>
                                </a:graphicData>
                              </a:graphic>
                            </wp:inline>
                          </w:drawing>
                        </w:r>
                      </w:p>
                      <w:p w14:paraId="5D046D00" w14:textId="77777777" w:rsidR="00C95B68" w:rsidRDefault="00C95B68" w:rsidP="00C95B68">
                        <w:pPr>
                          <w:rPr>
                            <w:caps/>
                            <w:color w:val="5B9BD5" w:themeColor="accent1"/>
                            <w:sz w:val="26"/>
                            <w:szCs w:val="26"/>
                          </w:rPr>
                        </w:pPr>
                      </w:p>
                      <w:p w14:paraId="0DD68C8B" w14:textId="77777777" w:rsidR="00C95B68" w:rsidRDefault="00C95B68" w:rsidP="00C95B68">
                        <w:pPr>
                          <w:rPr>
                            <w:caps/>
                            <w:color w:val="5B9BD5" w:themeColor="accent1"/>
                            <w:sz w:val="26"/>
                            <w:szCs w:val="26"/>
                          </w:rPr>
                        </w:pPr>
                        <w:r>
                          <w:rPr>
                            <w:noProof/>
                          </w:rPr>
                          <w:drawing>
                            <wp:inline distT="0" distB="0" distL="0" distR="0" wp14:anchorId="047D20CB" wp14:editId="4F5FCEF5">
                              <wp:extent cx="6068060" cy="1483995"/>
                              <wp:effectExtent l="0" t="0" r="8890" b="190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68060" cy="1483995"/>
                                      </a:xfrm>
                                      <a:prstGeom prst="rect">
                                        <a:avLst/>
                                      </a:prstGeom>
                                    </pic:spPr>
                                  </pic:pic>
                                </a:graphicData>
                              </a:graphic>
                            </wp:inline>
                          </w:drawing>
                        </w:r>
                      </w:p>
                    </w:txbxContent>
                  </v:textbox>
                </v:shape>
                <w10:wrap type="square" anchorx="margin" anchory="margin"/>
              </v:group>
            </w:pict>
          </mc:Fallback>
        </mc:AlternateContent>
      </w:r>
    </w:p>
    <w:p w14:paraId="44E24FC1" w14:textId="77777777" w:rsidR="00C95B68" w:rsidRDefault="00C95B68" w:rsidP="00C95B68"/>
    <w:p w14:paraId="391A7296" w14:textId="77777777" w:rsidR="00C95B68" w:rsidRPr="00902C0C" w:rsidRDefault="00C95B68" w:rsidP="00C95B68">
      <w:pPr>
        <w:rPr>
          <w:color w:val="FF0000"/>
        </w:rPr>
      </w:pPr>
      <w:r w:rsidRPr="00902C0C">
        <w:rPr>
          <w:color w:val="FF0000"/>
        </w:rPr>
        <w:t>NOTE: THE ORDER OF EACH CLAUSE IS TO BE MAINTAINED AS FOLLOW</w:t>
      </w:r>
    </w:p>
    <w:p w14:paraId="46AAA54E" w14:textId="77777777" w:rsidR="00C95B68" w:rsidRDefault="00C95B68" w:rsidP="00C95B68"/>
    <w:p w14:paraId="1B947FC0" w14:textId="77777777" w:rsidR="00C95B68" w:rsidRDefault="00C95B68" w:rsidP="00C95B68">
      <w:pPr>
        <w:pStyle w:val="ListParagraph"/>
        <w:numPr>
          <w:ilvl w:val="0"/>
          <w:numId w:val="18"/>
        </w:numPr>
      </w:pPr>
      <w:r>
        <w:t>SELECT (COMPULSORY)</w:t>
      </w:r>
    </w:p>
    <w:p w14:paraId="2AF59722" w14:textId="77777777" w:rsidR="00C95B68" w:rsidRDefault="00C95B68" w:rsidP="00C95B68">
      <w:pPr>
        <w:pStyle w:val="ListParagraph"/>
        <w:numPr>
          <w:ilvl w:val="0"/>
          <w:numId w:val="18"/>
        </w:numPr>
      </w:pPr>
      <w:r>
        <w:t>FROM (COMPULSORY)</w:t>
      </w:r>
    </w:p>
    <w:p w14:paraId="2AB3B78A" w14:textId="77777777" w:rsidR="00C95B68" w:rsidRDefault="00C95B68" w:rsidP="00C95B68">
      <w:pPr>
        <w:pStyle w:val="ListParagraph"/>
        <w:numPr>
          <w:ilvl w:val="0"/>
          <w:numId w:val="18"/>
        </w:numPr>
      </w:pPr>
      <w:r>
        <w:t xml:space="preserve">WHERE </w:t>
      </w:r>
    </w:p>
    <w:p w14:paraId="4B94E7D9" w14:textId="77777777" w:rsidR="00C95B68" w:rsidRDefault="00C95B68" w:rsidP="00C95B68">
      <w:pPr>
        <w:pStyle w:val="ListParagraph"/>
        <w:numPr>
          <w:ilvl w:val="0"/>
          <w:numId w:val="18"/>
        </w:numPr>
      </w:pPr>
      <w:r>
        <w:t>GROUP</w:t>
      </w:r>
    </w:p>
    <w:p w14:paraId="2A8F4AF2" w14:textId="77777777" w:rsidR="00C95B68" w:rsidRDefault="00C95B68" w:rsidP="00C95B68">
      <w:pPr>
        <w:pStyle w:val="ListParagraph"/>
        <w:numPr>
          <w:ilvl w:val="0"/>
          <w:numId w:val="18"/>
        </w:numPr>
      </w:pPr>
      <w:r>
        <w:t>HAVING</w:t>
      </w:r>
    </w:p>
    <w:p w14:paraId="563AFAF5" w14:textId="77777777" w:rsidR="00C95B68" w:rsidRDefault="00C95B68" w:rsidP="00C95B68">
      <w:pPr>
        <w:jc w:val="left"/>
      </w:pPr>
      <w:r>
        <w:br w:type="page"/>
      </w:r>
    </w:p>
    <w:p w14:paraId="2FBA6910" w14:textId="77777777" w:rsidR="00C95B68" w:rsidRDefault="00C95B68" w:rsidP="00C95B68">
      <w:pPr>
        <w:pStyle w:val="Heading1"/>
        <w:ind w:left="720"/>
      </w:pPr>
      <w:bookmarkStart w:id="33" w:name="_Toc474333066"/>
      <w:bookmarkStart w:id="34" w:name="_Toc1409825"/>
      <w:r>
        <w:lastRenderedPageBreak/>
        <w:t>Set operations</w:t>
      </w:r>
      <w:bookmarkEnd w:id="33"/>
      <w:bookmarkEnd w:id="34"/>
    </w:p>
    <w:p w14:paraId="1D5D5F69" w14:textId="77777777" w:rsidR="00C95B68" w:rsidRDefault="00C95B68" w:rsidP="00C95B68">
      <w:r>
        <w:t xml:space="preserve">Result of two (or more) select queries can be combined using Set operations such as UNION, INTESECT, EXCEPT. </w:t>
      </w:r>
    </w:p>
    <w:p w14:paraId="2221F565" w14:textId="77777777" w:rsidR="00C95B68" w:rsidRDefault="00C95B68" w:rsidP="00C95B68"/>
    <w:p w14:paraId="0BCFEAA7" w14:textId="77777777" w:rsidR="00C95B68" w:rsidRDefault="00C95B68" w:rsidP="00C95B68">
      <w:r>
        <w:t>Syntax</w:t>
      </w:r>
    </w:p>
    <w:p w14:paraId="4269BCAB" w14:textId="77777777" w:rsidR="00C95B68" w:rsidRDefault="00C95B68" w:rsidP="00C95B68"/>
    <w:p w14:paraId="6D77C835" w14:textId="77777777" w:rsidR="00C95B68" w:rsidRDefault="00C95B68" w:rsidP="00C95B68">
      <w:pPr>
        <w:autoSpaceDE w:val="0"/>
        <w:autoSpaceDN w:val="0"/>
        <w:adjustRightInd w:val="0"/>
        <w:jc w:val="left"/>
        <w:rPr>
          <w:rFonts w:ascii="Courier New" w:eastAsia="Calibri" w:hAnsi="Courier New" w:cs="Courier New"/>
          <w:noProof/>
          <w:szCs w:val="20"/>
        </w:rPr>
      </w:pPr>
      <w:r>
        <w:rPr>
          <w:rFonts w:ascii="Courier New" w:eastAsia="Calibri" w:hAnsi="Courier New" w:cs="Courier New"/>
          <w:noProof/>
          <w:color w:val="0000FF"/>
          <w:szCs w:val="20"/>
        </w:rPr>
        <w:t>Select</w:t>
      </w:r>
      <w:r>
        <w:rPr>
          <w:rFonts w:ascii="Courier New" w:eastAsia="Calibri" w:hAnsi="Courier New" w:cs="Courier New"/>
          <w:noProof/>
          <w:szCs w:val="20"/>
        </w:rPr>
        <w:t xml:space="preserve"> ColumnX</w:t>
      </w:r>
      <w:r>
        <w:rPr>
          <w:rFonts w:ascii="Courier New" w:eastAsia="Calibri" w:hAnsi="Courier New" w:cs="Courier New"/>
          <w:noProof/>
          <w:color w:val="808080"/>
          <w:szCs w:val="20"/>
        </w:rPr>
        <w:t>,</w:t>
      </w:r>
      <w:r>
        <w:rPr>
          <w:rFonts w:ascii="Courier New" w:eastAsia="Calibri" w:hAnsi="Courier New" w:cs="Courier New"/>
          <w:noProof/>
          <w:szCs w:val="20"/>
        </w:rPr>
        <w:t xml:space="preserve"> ColumnY </w:t>
      </w:r>
    </w:p>
    <w:p w14:paraId="27487C29" w14:textId="77777777" w:rsidR="00C95B68" w:rsidRDefault="00C95B68" w:rsidP="00C95B68">
      <w:pPr>
        <w:autoSpaceDE w:val="0"/>
        <w:autoSpaceDN w:val="0"/>
        <w:adjustRightInd w:val="0"/>
        <w:jc w:val="left"/>
        <w:rPr>
          <w:rFonts w:ascii="Courier New" w:eastAsia="Calibri" w:hAnsi="Courier New" w:cs="Courier New"/>
          <w:noProof/>
          <w:szCs w:val="20"/>
        </w:rPr>
      </w:pPr>
      <w:r>
        <w:rPr>
          <w:rFonts w:ascii="Courier New" w:eastAsia="Calibri" w:hAnsi="Courier New" w:cs="Courier New"/>
          <w:noProof/>
          <w:color w:val="0000FF"/>
          <w:szCs w:val="20"/>
        </w:rPr>
        <w:t>From</w:t>
      </w:r>
      <w:r>
        <w:rPr>
          <w:rFonts w:ascii="Courier New" w:eastAsia="Calibri" w:hAnsi="Courier New" w:cs="Courier New"/>
          <w:noProof/>
          <w:szCs w:val="20"/>
        </w:rPr>
        <w:t xml:space="preserve"> Table1</w:t>
      </w:r>
    </w:p>
    <w:p w14:paraId="22D001BF" w14:textId="77777777" w:rsidR="00C95B68" w:rsidRDefault="00C95B68" w:rsidP="00C95B68">
      <w:pPr>
        <w:autoSpaceDE w:val="0"/>
        <w:autoSpaceDN w:val="0"/>
        <w:adjustRightInd w:val="0"/>
        <w:jc w:val="left"/>
        <w:rPr>
          <w:rFonts w:ascii="Courier New" w:eastAsia="Calibri" w:hAnsi="Courier New" w:cs="Courier New"/>
          <w:noProof/>
          <w:szCs w:val="20"/>
        </w:rPr>
      </w:pPr>
    </w:p>
    <w:p w14:paraId="20DFAF7D" w14:textId="77777777" w:rsidR="00C95B68" w:rsidRDefault="00C95B68" w:rsidP="00C95B68">
      <w:pPr>
        <w:autoSpaceDE w:val="0"/>
        <w:autoSpaceDN w:val="0"/>
        <w:adjustRightInd w:val="0"/>
        <w:jc w:val="left"/>
        <w:rPr>
          <w:rFonts w:ascii="Courier New" w:eastAsia="Calibri" w:hAnsi="Courier New" w:cs="Courier New"/>
          <w:noProof/>
          <w:color w:val="0000FF"/>
          <w:szCs w:val="20"/>
        </w:rPr>
      </w:pPr>
      <w:r>
        <w:rPr>
          <w:rFonts w:ascii="Courier New" w:eastAsia="Calibri" w:hAnsi="Courier New" w:cs="Courier New"/>
          <w:noProof/>
          <w:color w:val="0000FF"/>
          <w:szCs w:val="20"/>
        </w:rPr>
        <w:t>Union</w:t>
      </w:r>
      <w:r>
        <w:rPr>
          <w:rFonts w:ascii="Courier New" w:eastAsia="Calibri" w:hAnsi="Courier New" w:cs="Courier New"/>
          <w:noProof/>
          <w:color w:val="808080"/>
          <w:szCs w:val="20"/>
        </w:rPr>
        <w:t>/</w:t>
      </w:r>
      <w:r>
        <w:rPr>
          <w:rFonts w:ascii="Courier New" w:eastAsia="Calibri" w:hAnsi="Courier New" w:cs="Courier New"/>
          <w:noProof/>
          <w:color w:val="0000FF"/>
          <w:szCs w:val="20"/>
        </w:rPr>
        <w:t>Intersect</w:t>
      </w:r>
      <w:r>
        <w:rPr>
          <w:rFonts w:ascii="Courier New" w:eastAsia="Calibri" w:hAnsi="Courier New" w:cs="Courier New"/>
          <w:noProof/>
          <w:color w:val="808080"/>
          <w:szCs w:val="20"/>
        </w:rPr>
        <w:t>/</w:t>
      </w:r>
      <w:r>
        <w:rPr>
          <w:rFonts w:ascii="Courier New" w:eastAsia="Calibri" w:hAnsi="Courier New" w:cs="Courier New"/>
          <w:noProof/>
          <w:color w:val="0000FF"/>
          <w:szCs w:val="20"/>
        </w:rPr>
        <w:t>Except</w:t>
      </w:r>
    </w:p>
    <w:p w14:paraId="405C239B" w14:textId="77777777" w:rsidR="00C95B68" w:rsidRDefault="00C95B68" w:rsidP="00C95B68">
      <w:pPr>
        <w:autoSpaceDE w:val="0"/>
        <w:autoSpaceDN w:val="0"/>
        <w:adjustRightInd w:val="0"/>
        <w:jc w:val="left"/>
        <w:rPr>
          <w:rFonts w:ascii="Courier New" w:eastAsia="Calibri" w:hAnsi="Courier New" w:cs="Courier New"/>
          <w:noProof/>
          <w:color w:val="0000FF"/>
          <w:szCs w:val="20"/>
        </w:rPr>
      </w:pPr>
    </w:p>
    <w:p w14:paraId="29CEB8F1" w14:textId="77777777" w:rsidR="00C95B68" w:rsidRDefault="00C95B68" w:rsidP="00C95B68">
      <w:pPr>
        <w:autoSpaceDE w:val="0"/>
        <w:autoSpaceDN w:val="0"/>
        <w:adjustRightInd w:val="0"/>
        <w:jc w:val="left"/>
        <w:rPr>
          <w:rFonts w:ascii="Courier New" w:eastAsia="Calibri" w:hAnsi="Courier New" w:cs="Courier New"/>
          <w:noProof/>
          <w:szCs w:val="20"/>
        </w:rPr>
      </w:pPr>
      <w:r>
        <w:rPr>
          <w:rFonts w:ascii="Courier New" w:eastAsia="Calibri" w:hAnsi="Courier New" w:cs="Courier New"/>
          <w:noProof/>
          <w:color w:val="0000FF"/>
          <w:szCs w:val="20"/>
        </w:rPr>
        <w:t>Select</w:t>
      </w:r>
      <w:r>
        <w:rPr>
          <w:rFonts w:ascii="Courier New" w:eastAsia="Calibri" w:hAnsi="Courier New" w:cs="Courier New"/>
          <w:noProof/>
          <w:szCs w:val="20"/>
        </w:rPr>
        <w:t xml:space="preserve"> ColumnA</w:t>
      </w:r>
      <w:r>
        <w:rPr>
          <w:rFonts w:ascii="Courier New" w:eastAsia="Calibri" w:hAnsi="Courier New" w:cs="Courier New"/>
          <w:noProof/>
          <w:color w:val="808080"/>
          <w:szCs w:val="20"/>
        </w:rPr>
        <w:t>,</w:t>
      </w:r>
      <w:r>
        <w:rPr>
          <w:rFonts w:ascii="Courier New" w:eastAsia="Calibri" w:hAnsi="Courier New" w:cs="Courier New"/>
          <w:noProof/>
          <w:szCs w:val="20"/>
        </w:rPr>
        <w:t xml:space="preserve"> ColumnB </w:t>
      </w:r>
    </w:p>
    <w:p w14:paraId="7A99C1E6" w14:textId="77777777" w:rsidR="00C95B68" w:rsidRDefault="00C95B68" w:rsidP="00C95B68">
      <w:pPr>
        <w:rPr>
          <w:rFonts w:ascii="Courier New" w:eastAsia="Calibri" w:hAnsi="Courier New" w:cs="Courier New"/>
          <w:noProof/>
          <w:szCs w:val="20"/>
        </w:rPr>
      </w:pPr>
      <w:r>
        <w:rPr>
          <w:rFonts w:ascii="Courier New" w:eastAsia="Calibri" w:hAnsi="Courier New" w:cs="Courier New"/>
          <w:noProof/>
          <w:color w:val="0000FF"/>
          <w:szCs w:val="20"/>
        </w:rPr>
        <w:t>From</w:t>
      </w:r>
      <w:r>
        <w:rPr>
          <w:rFonts w:ascii="Courier New" w:eastAsia="Calibri" w:hAnsi="Courier New" w:cs="Courier New"/>
          <w:noProof/>
          <w:szCs w:val="20"/>
        </w:rPr>
        <w:t xml:space="preserve"> Table2</w:t>
      </w:r>
    </w:p>
    <w:p w14:paraId="77B09847" w14:textId="77777777" w:rsidR="00C95B68" w:rsidRDefault="00C95B68" w:rsidP="00C95B68">
      <w:pPr>
        <w:rPr>
          <w:rFonts w:ascii="Courier New" w:eastAsia="Calibri" w:hAnsi="Courier New" w:cs="Courier New"/>
          <w:noProof/>
          <w:szCs w:val="20"/>
        </w:rPr>
      </w:pPr>
    </w:p>
    <w:p w14:paraId="4CCEC238" w14:textId="77777777" w:rsidR="00C95B68" w:rsidRDefault="00C95B68" w:rsidP="00C95B68">
      <w:r w:rsidRPr="00366255">
        <w:rPr>
          <w:noProof/>
          <w:color w:val="FF0000"/>
        </w:rPr>
        <mc:AlternateContent>
          <mc:Choice Requires="wpg">
            <w:drawing>
              <wp:anchor distT="45720" distB="45720" distL="182880" distR="182880" simplePos="0" relativeHeight="251686912" behindDoc="0" locked="0" layoutInCell="1" allowOverlap="1" wp14:anchorId="74BAB012" wp14:editId="39018CA3">
                <wp:simplePos x="0" y="0"/>
                <wp:positionH relativeFrom="margin">
                  <wp:align>left</wp:align>
                </wp:positionH>
                <mc:AlternateContent>
                  <mc:Choice Requires="wp14">
                    <wp:positionV relativeFrom="margin">
                      <wp14:pctPosVOffset>30000</wp14:pctPosVOffset>
                    </wp:positionV>
                  </mc:Choice>
                  <mc:Fallback>
                    <wp:positionV relativeFrom="page">
                      <wp:posOffset>3383280</wp:posOffset>
                    </wp:positionV>
                  </mc:Fallback>
                </mc:AlternateContent>
                <wp:extent cx="5819775" cy="5803900"/>
                <wp:effectExtent l="0" t="0" r="9525" b="6350"/>
                <wp:wrapSquare wrapText="bothSides"/>
                <wp:docPr id="17" name="Group 17"/>
                <wp:cNvGraphicFramePr/>
                <a:graphic xmlns:a="http://schemas.openxmlformats.org/drawingml/2006/main">
                  <a:graphicData uri="http://schemas.microsoft.com/office/word/2010/wordprocessingGroup">
                    <wpg:wgp>
                      <wpg:cNvGrpSpPr/>
                      <wpg:grpSpPr>
                        <a:xfrm>
                          <a:off x="0" y="0"/>
                          <a:ext cx="5819775" cy="5804452"/>
                          <a:chOff x="0" y="0"/>
                          <a:chExt cx="3567448" cy="1299590"/>
                        </a:xfrm>
                      </wpg:grpSpPr>
                      <wps:wsp>
                        <wps:cNvPr id="21" name="Rectangle 21"/>
                        <wps:cNvSpPr/>
                        <wps:spPr>
                          <a:xfrm>
                            <a:off x="0" y="0"/>
                            <a:ext cx="3567448" cy="807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936439"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–Set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0" y="93079"/>
                            <a:ext cx="3567448" cy="12065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054A4C" w14:textId="77777777" w:rsidR="00C95B68" w:rsidRDefault="00C95B68" w:rsidP="00C95B68">
                              <w:pPr>
                                <w:rPr>
                                  <w:caps/>
                                  <w:color w:val="5B9BD5" w:themeColor="accent1"/>
                                  <w:sz w:val="26"/>
                                  <w:szCs w:val="26"/>
                                </w:rPr>
                              </w:pPr>
                              <w:r>
                                <w:rPr>
                                  <w:noProof/>
                                </w:rPr>
                                <w:drawing>
                                  <wp:inline distT="0" distB="0" distL="0" distR="0" wp14:anchorId="00A280C4" wp14:editId="7532911A">
                                    <wp:extent cx="3896139" cy="135806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09162" cy="1362601"/>
                                            </a:xfrm>
                                            <a:prstGeom prst="rect">
                                              <a:avLst/>
                                            </a:prstGeom>
                                          </pic:spPr>
                                        </pic:pic>
                                      </a:graphicData>
                                    </a:graphic>
                                  </wp:inline>
                                </w:drawing>
                              </w:r>
                            </w:p>
                            <w:p w14:paraId="3F0006B9" w14:textId="77777777" w:rsidR="00C95B68" w:rsidRDefault="00C95B68" w:rsidP="00C95B68">
                              <w:pPr>
                                <w:rPr>
                                  <w:caps/>
                                  <w:color w:val="5B9BD5" w:themeColor="accent1"/>
                                  <w:sz w:val="26"/>
                                  <w:szCs w:val="26"/>
                                </w:rPr>
                              </w:pPr>
                            </w:p>
                            <w:p w14:paraId="7F0EBB20" w14:textId="77777777" w:rsidR="00C95B68" w:rsidRDefault="00C95B68" w:rsidP="00C95B68">
                              <w:pPr>
                                <w:rPr>
                                  <w:caps/>
                                  <w:color w:val="5B9BD5" w:themeColor="accent1"/>
                                  <w:sz w:val="26"/>
                                  <w:szCs w:val="26"/>
                                </w:rPr>
                              </w:pPr>
                              <w:r>
                                <w:rPr>
                                  <w:noProof/>
                                </w:rPr>
                                <w:drawing>
                                  <wp:inline distT="0" distB="0" distL="0" distR="0" wp14:anchorId="2FF5919A" wp14:editId="7ADF8966">
                                    <wp:extent cx="3807930" cy="1269310"/>
                                    <wp:effectExtent l="0" t="0" r="254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20428" cy="1273476"/>
                                            </a:xfrm>
                                            <a:prstGeom prst="rect">
                                              <a:avLst/>
                                            </a:prstGeom>
                                          </pic:spPr>
                                        </pic:pic>
                                      </a:graphicData>
                                    </a:graphic>
                                  </wp:inline>
                                </w:drawing>
                              </w:r>
                            </w:p>
                            <w:p w14:paraId="732DA53F" w14:textId="77777777" w:rsidR="00C95B68" w:rsidRDefault="00C95B68" w:rsidP="00C95B68">
                              <w:pPr>
                                <w:rPr>
                                  <w:caps/>
                                  <w:color w:val="5B9BD5" w:themeColor="accent1"/>
                                  <w:sz w:val="26"/>
                                  <w:szCs w:val="26"/>
                                </w:rPr>
                              </w:pPr>
                              <w:r>
                                <w:rPr>
                                  <w:noProof/>
                                </w:rPr>
                                <w:drawing>
                                  <wp:inline distT="0" distB="0" distL="0" distR="0" wp14:anchorId="6CA700B1" wp14:editId="5DD28334">
                                    <wp:extent cx="3151833" cy="2245581"/>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153659" cy="2246882"/>
                                            </a:xfrm>
                                            <a:prstGeom prst="rect">
                                              <a:avLst/>
                                            </a:prstGeom>
                                          </pic:spPr>
                                        </pic:pic>
                                      </a:graphicData>
                                    </a:graphic>
                                  </wp:inline>
                                </w:drawing>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group w14:anchorId="74BAB012" id="Group 17" o:spid="_x0000_s1044" style="position:absolute;left:0;text-align:left;margin-left:0;margin-top:0;width:458.25pt;height:457pt;z-index:251686912;mso-top-percent:300;mso-wrap-distance-left:14.4pt;mso-wrap-distance-top:3.6pt;mso-wrap-distance-right:14.4pt;mso-wrap-distance-bottom:3.6pt;mso-position-horizontal:left;mso-position-horizontal-relative:margin;mso-position-vertical-relative:margin;mso-top-percent:300;mso-width-relative:margin;mso-height-relative:margin" coordsize="35674,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">
                <v:rect id="Rectangle 21" o:spid="_x0000_s1045" style="position:absolute;width:35674;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" fillcolor="#5b9bd5 [3204]" stroked="f" strokeweight="1pt">
                  <v:textbox>
                    <w:txbxContent>
                      <w:p w14:paraId="29936439"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Try this –Set operations</w:t>
                        </w:r>
                      </w:p>
                    </w:txbxContent>
                  </v:textbox>
                </v:rect>
                <v:shape id="Text Box 22" o:spid="_x0000_s1046" type="#_x0000_t202" style="position:absolute;top:930;width:35674;height:1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" filled="f" stroked="f" strokeweight=".5pt">
                  <v:textbox inset=",7.2pt,,0">
                    <w:txbxContent>
                      <w:p w14:paraId="2D054A4C" w14:textId="77777777" w:rsidR="00C95B68" w:rsidRDefault="00C95B68" w:rsidP="00C95B68">
                        <w:pPr>
                          <w:rPr>
                            <w:caps/>
                            <w:color w:val="5B9BD5" w:themeColor="accent1"/>
                            <w:sz w:val="26"/>
                            <w:szCs w:val="26"/>
                          </w:rPr>
                        </w:pPr>
                        <w:r>
                          <w:rPr>
                            <w:noProof/>
                          </w:rPr>
                          <w:drawing>
                            <wp:inline distT="0" distB="0" distL="0" distR="0" wp14:anchorId="00A280C4" wp14:editId="7532911A">
                              <wp:extent cx="3896139" cy="135806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09162" cy="1362601"/>
                                      </a:xfrm>
                                      <a:prstGeom prst="rect">
                                        <a:avLst/>
                                      </a:prstGeom>
                                    </pic:spPr>
                                  </pic:pic>
                                </a:graphicData>
                              </a:graphic>
                            </wp:inline>
                          </w:drawing>
                        </w:r>
                      </w:p>
                      <w:p w14:paraId="3F0006B9" w14:textId="77777777" w:rsidR="00C95B68" w:rsidRDefault="00C95B68" w:rsidP="00C95B68">
                        <w:pPr>
                          <w:rPr>
                            <w:caps/>
                            <w:color w:val="5B9BD5" w:themeColor="accent1"/>
                            <w:sz w:val="26"/>
                            <w:szCs w:val="26"/>
                          </w:rPr>
                        </w:pPr>
                      </w:p>
                      <w:p w14:paraId="7F0EBB20" w14:textId="77777777" w:rsidR="00C95B68" w:rsidRDefault="00C95B68" w:rsidP="00C95B68">
                        <w:pPr>
                          <w:rPr>
                            <w:caps/>
                            <w:color w:val="5B9BD5" w:themeColor="accent1"/>
                            <w:sz w:val="26"/>
                            <w:szCs w:val="26"/>
                          </w:rPr>
                        </w:pPr>
                        <w:r>
                          <w:rPr>
                            <w:noProof/>
                          </w:rPr>
                          <w:drawing>
                            <wp:inline distT="0" distB="0" distL="0" distR="0" wp14:anchorId="2FF5919A" wp14:editId="7ADF8966">
                              <wp:extent cx="3807930" cy="1269310"/>
                              <wp:effectExtent l="0" t="0" r="254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20428" cy="1273476"/>
                                      </a:xfrm>
                                      <a:prstGeom prst="rect">
                                        <a:avLst/>
                                      </a:prstGeom>
                                    </pic:spPr>
                                  </pic:pic>
                                </a:graphicData>
                              </a:graphic>
                            </wp:inline>
                          </w:drawing>
                        </w:r>
                      </w:p>
                      <w:p w14:paraId="732DA53F" w14:textId="77777777" w:rsidR="00C95B68" w:rsidRDefault="00C95B68" w:rsidP="00C95B68">
                        <w:pPr>
                          <w:rPr>
                            <w:caps/>
                            <w:color w:val="5B9BD5" w:themeColor="accent1"/>
                            <w:sz w:val="26"/>
                            <w:szCs w:val="26"/>
                          </w:rPr>
                        </w:pPr>
                        <w:r>
                          <w:rPr>
                            <w:noProof/>
                          </w:rPr>
                          <w:drawing>
                            <wp:inline distT="0" distB="0" distL="0" distR="0" wp14:anchorId="6CA700B1" wp14:editId="5DD28334">
                              <wp:extent cx="3151833" cy="2245581"/>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53659" cy="2246882"/>
                                      </a:xfrm>
                                      <a:prstGeom prst="rect">
                                        <a:avLst/>
                                      </a:prstGeom>
                                    </pic:spPr>
                                  </pic:pic>
                                </a:graphicData>
                              </a:graphic>
                            </wp:inline>
                          </w:drawing>
                        </w:r>
                      </w:p>
                    </w:txbxContent>
                  </v:textbox>
                </v:shape>
                <w10:wrap type="square" anchorx="margin" anchory="margin"/>
              </v:group>
            </w:pict>
          </mc:Fallback>
        </mc:AlternateContent>
      </w:r>
      <w:r w:rsidRPr="00366255">
        <w:rPr>
          <w:color w:val="FF0000"/>
        </w:rPr>
        <w:t>NOTE: The output of first select query should have same number and type of column as of second select query.</w:t>
      </w:r>
    </w:p>
    <w:p w14:paraId="32FDC3DF" w14:textId="77777777" w:rsidR="00C95B68" w:rsidRDefault="00C95B68" w:rsidP="00C95B68">
      <w:r>
        <w:rPr>
          <w:noProof/>
        </w:rPr>
        <w:lastRenderedPageBreak/>
        <mc:AlternateContent>
          <mc:Choice Requires="wpg">
            <w:drawing>
              <wp:anchor distT="45720" distB="45720" distL="182880" distR="182880" simplePos="0" relativeHeight="251687936" behindDoc="0" locked="0" layoutInCell="1" allowOverlap="1" wp14:anchorId="0B7D2ADA" wp14:editId="5BE1944E">
                <wp:simplePos x="0" y="0"/>
                <wp:positionH relativeFrom="margin">
                  <wp:posOffset>0</wp:posOffset>
                </wp:positionH>
                <wp:positionV relativeFrom="margin">
                  <wp:posOffset>-22860</wp:posOffset>
                </wp:positionV>
                <wp:extent cx="6257290" cy="3665220"/>
                <wp:effectExtent l="0" t="0" r="0" b="11430"/>
                <wp:wrapSquare wrapText="bothSides"/>
                <wp:docPr id="23" name="Group 23"/>
                <wp:cNvGraphicFramePr/>
                <a:graphic xmlns:a="http://schemas.openxmlformats.org/drawingml/2006/main">
                  <a:graphicData uri="http://schemas.microsoft.com/office/word/2010/wordprocessingGroup">
                    <wpg:wgp>
                      <wpg:cNvGrpSpPr/>
                      <wpg:grpSpPr>
                        <a:xfrm>
                          <a:off x="0" y="0"/>
                          <a:ext cx="6257290" cy="3665220"/>
                          <a:chOff x="0" y="0"/>
                          <a:chExt cx="3567448" cy="1299590"/>
                        </a:xfrm>
                      </wpg:grpSpPr>
                      <wps:wsp>
                        <wps:cNvPr id="24" name="Rectangle 24"/>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005A4C"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 xml:space="preserve">Try this- error to look out for in set operations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8"/>
                        <wps:cNvSpPr txBox="1"/>
                        <wps:spPr>
                          <a:xfrm>
                            <a:off x="0" y="252695"/>
                            <a:ext cx="3567448" cy="10468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DA453C" w14:textId="77777777" w:rsidR="00C95B68" w:rsidRDefault="00C95B68" w:rsidP="00C95B68">
                              <w:pPr>
                                <w:rPr>
                                  <w:caps/>
                                  <w:color w:val="5B9BD5" w:themeColor="accent1"/>
                                  <w:sz w:val="26"/>
                                  <w:szCs w:val="26"/>
                                </w:rPr>
                              </w:pPr>
                              <w:r>
                                <w:rPr>
                                  <w:noProof/>
                                </w:rPr>
                                <w:drawing>
                                  <wp:inline distT="0" distB="0" distL="0" distR="0" wp14:anchorId="0EDE9B36" wp14:editId="0CF530F3">
                                    <wp:extent cx="3783330" cy="1113182"/>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85961" cy="1113956"/>
                                            </a:xfrm>
                                            <a:prstGeom prst="rect">
                                              <a:avLst/>
                                            </a:prstGeom>
                                          </pic:spPr>
                                        </pic:pic>
                                      </a:graphicData>
                                    </a:graphic>
                                  </wp:inline>
                                </w:drawing>
                              </w:r>
                            </w:p>
                            <w:p w14:paraId="759F10B8" w14:textId="77777777" w:rsidR="00C95B68" w:rsidRDefault="00C95B68" w:rsidP="00C95B68">
                              <w:pPr>
                                <w:rPr>
                                  <w:caps/>
                                  <w:color w:val="5B9BD5" w:themeColor="accent1"/>
                                  <w:sz w:val="26"/>
                                  <w:szCs w:val="26"/>
                                </w:rPr>
                              </w:pPr>
                            </w:p>
                            <w:p w14:paraId="725161B2" w14:textId="77777777" w:rsidR="00C95B68" w:rsidRDefault="00C95B68" w:rsidP="00C95B68">
                              <w:pPr>
                                <w:rPr>
                                  <w:caps/>
                                  <w:color w:val="5B9BD5" w:themeColor="accent1"/>
                                  <w:sz w:val="26"/>
                                  <w:szCs w:val="26"/>
                                </w:rPr>
                              </w:pPr>
                              <w:r>
                                <w:rPr>
                                  <w:noProof/>
                                </w:rPr>
                                <w:drawing>
                                  <wp:inline distT="0" distB="0" distL="0" distR="0" wp14:anchorId="356394F2" wp14:editId="4855EA5F">
                                    <wp:extent cx="5811051" cy="1218642"/>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812596" cy="1218966"/>
                                            </a:xfrm>
                                            <a:prstGeom prst="rect">
                                              <a:avLst/>
                                            </a:prstGeom>
                                          </pic:spPr>
                                        </pic:pic>
                                      </a:graphicData>
                                    </a:graphic>
                                  </wp:inline>
                                </w:drawing>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group w14:anchorId="0B7D2ADA" id="Group 23" o:spid="_x0000_s1047" style="position:absolute;left:0;text-align:left;margin-left:0;margin-top:-1.8pt;width:492.7pt;height:288.6pt;z-index:251687936;mso-wrap-distance-left:14.4pt;mso-wrap-distance-top:3.6pt;mso-wrap-distance-right:14.4pt;mso-wrap-distance-bottom:3.6pt;mso-position-horizontal-relative:margin;mso-position-vertical-relative:margin;mso-width-relative:margin;mso-height-relative:margin" coordsize="35674,1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">
                <v:rect id="Rectangle 24" o:spid="_x0000_s1048"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" fillcolor="#5b9bd5 [3204]" stroked="f" strokeweight="1pt">
                  <v:textbox>
                    <w:txbxContent>
                      <w:p w14:paraId="70005A4C" w14:textId="77777777" w:rsidR="00C95B68" w:rsidRDefault="00C95B68" w:rsidP="00C95B68">
                        <w:pPr>
                          <w:jc w:val="center"/>
                          <w:rPr>
                            <w:rFonts w:asciiTheme="majorHAnsi" w:eastAsiaTheme="majorEastAsia" w:hAnsiTheme="majorHAnsi" w:cstheme="majorBidi"/>
                            <w:color w:val="FFFFFF" w:themeColor="background1"/>
                            <w:sz w:val="24"/>
                            <w:szCs w:val="28"/>
                          </w:rPr>
                        </w:pPr>
                        <w:r>
                          <w:rPr>
                            <w:rFonts w:asciiTheme="majorHAnsi" w:eastAsiaTheme="majorEastAsia" w:hAnsiTheme="majorHAnsi" w:cstheme="majorBidi"/>
                            <w:color w:val="FFFFFF" w:themeColor="background1"/>
                            <w:sz w:val="24"/>
                            <w:szCs w:val="28"/>
                          </w:rPr>
                          <w:t xml:space="preserve">Try this- error to look out for in set operations </w:t>
                        </w:r>
                      </w:p>
                    </w:txbxContent>
                  </v:textbox>
                </v:rect>
                <v:shape id="Text Box 28" o:spid="_x0000_s1049" type="#_x0000_t202" style="position:absolute;top:2526;width:35674;height:10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" filled="f" stroked="f" strokeweight=".5pt">
                  <v:textbox inset=",7.2pt,,0">
                    <w:txbxContent>
                      <w:p w14:paraId="69DA453C" w14:textId="77777777" w:rsidR="00C95B68" w:rsidRDefault="00C95B68" w:rsidP="00C95B68">
                        <w:pPr>
                          <w:rPr>
                            <w:caps/>
                            <w:color w:val="5B9BD5" w:themeColor="accent1"/>
                            <w:sz w:val="26"/>
                            <w:szCs w:val="26"/>
                          </w:rPr>
                        </w:pPr>
                        <w:r>
                          <w:rPr>
                            <w:noProof/>
                          </w:rPr>
                          <w:drawing>
                            <wp:inline distT="0" distB="0" distL="0" distR="0" wp14:anchorId="0EDE9B36" wp14:editId="0CF530F3">
                              <wp:extent cx="3783330" cy="1113182"/>
                              <wp:effectExtent l="0" t="0" r="762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785961" cy="1113956"/>
                                      </a:xfrm>
                                      <a:prstGeom prst="rect">
                                        <a:avLst/>
                                      </a:prstGeom>
                                    </pic:spPr>
                                  </pic:pic>
                                </a:graphicData>
                              </a:graphic>
                            </wp:inline>
                          </w:drawing>
                        </w:r>
                      </w:p>
                      <w:p w14:paraId="759F10B8" w14:textId="77777777" w:rsidR="00C95B68" w:rsidRDefault="00C95B68" w:rsidP="00C95B68">
                        <w:pPr>
                          <w:rPr>
                            <w:caps/>
                            <w:color w:val="5B9BD5" w:themeColor="accent1"/>
                            <w:sz w:val="26"/>
                            <w:szCs w:val="26"/>
                          </w:rPr>
                        </w:pPr>
                      </w:p>
                      <w:p w14:paraId="725161B2" w14:textId="77777777" w:rsidR="00C95B68" w:rsidRDefault="00C95B68" w:rsidP="00C95B68">
                        <w:pPr>
                          <w:rPr>
                            <w:caps/>
                            <w:color w:val="5B9BD5" w:themeColor="accent1"/>
                            <w:sz w:val="26"/>
                            <w:szCs w:val="26"/>
                          </w:rPr>
                        </w:pPr>
                        <w:r>
                          <w:rPr>
                            <w:noProof/>
                          </w:rPr>
                          <w:drawing>
                            <wp:inline distT="0" distB="0" distL="0" distR="0" wp14:anchorId="356394F2" wp14:editId="4855EA5F">
                              <wp:extent cx="5811051" cy="1218642"/>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812596" cy="1218966"/>
                                      </a:xfrm>
                                      <a:prstGeom prst="rect">
                                        <a:avLst/>
                                      </a:prstGeom>
                                    </pic:spPr>
                                  </pic:pic>
                                </a:graphicData>
                              </a:graphic>
                            </wp:inline>
                          </w:drawing>
                        </w:r>
                      </w:p>
                    </w:txbxContent>
                  </v:textbox>
                </v:shape>
                <w10:wrap type="square" anchorx="margin" anchory="margin"/>
              </v:group>
            </w:pict>
          </mc:Fallback>
        </mc:AlternateContent>
      </w:r>
    </w:p>
    <w:p w14:paraId="4C502092" w14:textId="77777777" w:rsidR="00C95B68" w:rsidRDefault="00C95B68" w:rsidP="00C95B68"/>
    <w:p w14:paraId="71D4E79C" w14:textId="77777777" w:rsidR="00C95B68" w:rsidRPr="00A96D27" w:rsidRDefault="00C95B68" w:rsidP="000B4555">
      <w:pPr>
        <w:pStyle w:val="ListParagraph"/>
        <w:widowControl w:val="0"/>
        <w:autoSpaceDE w:val="0"/>
        <w:autoSpaceDN w:val="0"/>
        <w:adjustRightInd w:val="0"/>
        <w:spacing w:after="0" w:line="341" w:lineRule="exact"/>
        <w:ind w:left="0" w:right="666"/>
        <w:rPr>
          <w:sz w:val="24"/>
          <w:szCs w:val="24"/>
        </w:rPr>
      </w:pPr>
      <w:bookmarkStart w:id="35" w:name="_GoBack"/>
      <w:bookmarkEnd w:id="35"/>
    </w:p>
    <w:sectPr w:rsidR="00C95B68" w:rsidRPr="00A96D27" w:rsidSect="007A51D8">
      <w:headerReference w:type="default" r:id="rId72"/>
      <w:footerReference w:type="default" r:id="rId7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7A9FF3" w14:textId="77777777" w:rsidR="00701AAA" w:rsidRDefault="00701AAA" w:rsidP="00BD37C2">
      <w:r>
        <w:separator/>
      </w:r>
    </w:p>
  </w:endnote>
  <w:endnote w:type="continuationSeparator" w:id="0">
    <w:p w14:paraId="73A2339F" w14:textId="77777777" w:rsidR="00701AAA" w:rsidRDefault="00701AAA" w:rsidP="00BD3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w:altName w:val="MS Mincho"/>
    <w:charset w:val="8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864AA2" w14:textId="77777777" w:rsidR="007A51D8" w:rsidRPr="00CF2917" w:rsidRDefault="007A51D8">
    <w:pPr>
      <w:pStyle w:val="Footer"/>
      <w:rPr>
        <w:sz w:val="24"/>
      </w:rPr>
    </w:pPr>
    <w:r w:rsidRPr="00CF2917">
      <w:rPr>
        <w:sz w:val="24"/>
      </w:rPr>
      <w:t xml:space="preserve">Page </w:t>
    </w:r>
    <w:r w:rsidRPr="00CF2917">
      <w:rPr>
        <w:sz w:val="24"/>
      </w:rPr>
      <w:fldChar w:fldCharType="begin"/>
    </w:r>
    <w:r w:rsidRPr="00CF2917">
      <w:rPr>
        <w:sz w:val="24"/>
      </w:rPr>
      <w:instrText xml:space="preserve"> PAGE   \* MERGEFORMAT </w:instrText>
    </w:r>
    <w:r w:rsidRPr="00CF2917">
      <w:rPr>
        <w:sz w:val="24"/>
      </w:rPr>
      <w:fldChar w:fldCharType="separate"/>
    </w:r>
    <w:r w:rsidR="00183A6A">
      <w:rPr>
        <w:noProof/>
        <w:sz w:val="24"/>
      </w:rPr>
      <w:t>14</w:t>
    </w:r>
    <w:r w:rsidRPr="00CF2917">
      <w:rPr>
        <w:noProof/>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4A4B98" w14:textId="77777777" w:rsidR="00701AAA" w:rsidRDefault="00701AAA" w:rsidP="00BD37C2">
      <w:r>
        <w:separator/>
      </w:r>
    </w:p>
  </w:footnote>
  <w:footnote w:type="continuationSeparator" w:id="0">
    <w:p w14:paraId="53F466A9" w14:textId="77777777" w:rsidR="00701AAA" w:rsidRDefault="00701AAA" w:rsidP="00BD37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4097B8" w14:textId="04FC5F51" w:rsidR="007A51D8" w:rsidRPr="00CF2917" w:rsidRDefault="00366903" w:rsidP="007A51D8">
    <w:pPr>
      <w:pStyle w:val="Header"/>
      <w:rPr>
        <w:sz w:val="22"/>
      </w:rPr>
    </w:pPr>
    <w:r w:rsidRPr="00A23C72">
      <w:rPr>
        <w:noProof/>
      </w:rPr>
      <w:drawing>
        <wp:inline distT="0" distB="0" distL="0" distR="0" wp14:anchorId="09664D98" wp14:editId="34BB66E2">
          <wp:extent cx="352425" cy="342900"/>
          <wp:effectExtent l="0" t="0" r="9525"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42900"/>
                  </a:xfrm>
                  <a:prstGeom prst="rect">
                    <a:avLst/>
                  </a:prstGeom>
                  <a:solidFill>
                    <a:srgbClr val="FFFFFF"/>
                  </a:solidFill>
                  <a:ln>
                    <a:noFill/>
                  </a:ln>
                </pic:spPr>
              </pic:pic>
            </a:graphicData>
          </a:graphic>
        </wp:inline>
      </w:drawing>
    </w:r>
    <w:r w:rsidR="007A51D8">
      <w:t xml:space="preserve">   </w:t>
    </w:r>
    <w:r w:rsidR="007A51D8" w:rsidRPr="00CF2917">
      <w:rPr>
        <w:sz w:val="22"/>
      </w:rPr>
      <w:t>FAST NU Lahore</w:t>
    </w:r>
    <w:r w:rsidR="007A51D8" w:rsidRPr="00CF2917">
      <w:rPr>
        <w:sz w:val="22"/>
      </w:rPr>
      <w:tab/>
    </w:r>
    <w:r w:rsidR="007A51D8" w:rsidRPr="00CF2917">
      <w:rPr>
        <w:sz w:val="22"/>
      </w:rPr>
      <w:tab/>
      <w:t xml:space="preserve">Database Systems </w:t>
    </w:r>
    <w:r w:rsidR="0056494D">
      <w:rPr>
        <w:sz w:val="22"/>
      </w:rPr>
      <w:t xml:space="preserve">Lab </w:t>
    </w:r>
  </w:p>
  <w:p w14:paraId="20093F38" w14:textId="77777777" w:rsidR="007A51D8" w:rsidRDefault="007A51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E22CA"/>
    <w:multiLevelType w:val="hybridMultilevel"/>
    <w:tmpl w:val="9D881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56C54"/>
    <w:multiLevelType w:val="hybridMultilevel"/>
    <w:tmpl w:val="615C7BDC"/>
    <w:lvl w:ilvl="0" w:tplc="346446A4">
      <w:start w:val="1"/>
      <w:numFmt w:val="decimal"/>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24E5D8E"/>
    <w:multiLevelType w:val="multilevel"/>
    <w:tmpl w:val="F32EB154"/>
    <w:lvl w:ilvl="0">
      <w:start w:val="1"/>
      <w:numFmt w:val="decimal"/>
      <w:pStyle w:val="Heading1"/>
      <w:lvlText w:val="%1."/>
      <w:lvlJc w:val="left"/>
      <w:pPr>
        <w:ind w:left="360" w:hanging="360"/>
      </w:pPr>
    </w:lvl>
    <w:lvl w:ilvl="1">
      <w:start w:val="1"/>
      <w:numFmt w:val="decimal"/>
      <w:lvlText w:val="%1.%2."/>
      <w:lvlJc w:val="left"/>
      <w:pPr>
        <w:ind w:left="133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C238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99231F"/>
    <w:multiLevelType w:val="hybridMultilevel"/>
    <w:tmpl w:val="413A9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CC614A1"/>
    <w:multiLevelType w:val="hybridMultilevel"/>
    <w:tmpl w:val="B972E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9B13071"/>
    <w:multiLevelType w:val="multilevel"/>
    <w:tmpl w:val="25B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6493C"/>
    <w:multiLevelType w:val="hybridMultilevel"/>
    <w:tmpl w:val="A68E2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9E5561"/>
    <w:multiLevelType w:val="hybridMultilevel"/>
    <w:tmpl w:val="67ACB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DD18B9"/>
    <w:multiLevelType w:val="hybridMultilevel"/>
    <w:tmpl w:val="2DC2B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FD4524"/>
    <w:multiLevelType w:val="multilevel"/>
    <w:tmpl w:val="1B3E91CE"/>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45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7A66528"/>
    <w:multiLevelType w:val="hybridMultilevel"/>
    <w:tmpl w:val="FD3EB614"/>
    <w:lvl w:ilvl="0" w:tplc="BE8C9698">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6C0136"/>
    <w:multiLevelType w:val="multilevel"/>
    <w:tmpl w:val="27D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95993"/>
    <w:multiLevelType w:val="multilevel"/>
    <w:tmpl w:val="6CB61B7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2"/>
  </w:num>
  <w:num w:numId="2">
    <w:abstractNumId w:val="11"/>
  </w:num>
  <w:num w:numId="3">
    <w:abstractNumId w:val="1"/>
  </w:num>
  <w:num w:numId="4">
    <w:abstractNumId w:val="12"/>
  </w:num>
  <w:num w:numId="5">
    <w:abstractNumId w:val="1"/>
  </w:num>
  <w:num w:numId="6">
    <w:abstractNumId w:val="6"/>
  </w:num>
  <w:num w:numId="7">
    <w:abstractNumId w:val="1"/>
  </w:num>
  <w:num w:numId="8">
    <w:abstractNumId w:val="1"/>
  </w:num>
  <w:num w:numId="9">
    <w:abstractNumId w:val="10"/>
  </w:num>
  <w:num w:numId="10">
    <w:abstractNumId w:val="13"/>
  </w:num>
  <w:num w:numId="11">
    <w:abstractNumId w:val="0"/>
  </w:num>
  <w:num w:numId="12">
    <w:abstractNumId w:val="4"/>
  </w:num>
  <w:num w:numId="13">
    <w:abstractNumId w:val="5"/>
  </w:num>
  <w:num w:numId="14">
    <w:abstractNumId w:val="1"/>
  </w:num>
  <w:num w:numId="15">
    <w:abstractNumId w:val="9"/>
  </w:num>
  <w:num w:numId="16">
    <w:abstractNumId w:val="3"/>
  </w:num>
  <w:num w:numId="17">
    <w:abstractNumId w:val="7"/>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03E7"/>
    <w:rsid w:val="00062D8F"/>
    <w:rsid w:val="00086DB1"/>
    <w:rsid w:val="000A4018"/>
    <w:rsid w:val="000A765B"/>
    <w:rsid w:val="000B4555"/>
    <w:rsid w:val="000F1DD5"/>
    <w:rsid w:val="00166F41"/>
    <w:rsid w:val="00183A6A"/>
    <w:rsid w:val="001B1FBE"/>
    <w:rsid w:val="00222F78"/>
    <w:rsid w:val="002603E7"/>
    <w:rsid w:val="002805F0"/>
    <w:rsid w:val="0029358B"/>
    <w:rsid w:val="00297323"/>
    <w:rsid w:val="002C45F9"/>
    <w:rsid w:val="00366903"/>
    <w:rsid w:val="003A2D33"/>
    <w:rsid w:val="003C2705"/>
    <w:rsid w:val="003C62FE"/>
    <w:rsid w:val="003E4A6E"/>
    <w:rsid w:val="0041533E"/>
    <w:rsid w:val="004224F9"/>
    <w:rsid w:val="00433158"/>
    <w:rsid w:val="00440EF6"/>
    <w:rsid w:val="004471F5"/>
    <w:rsid w:val="00450314"/>
    <w:rsid w:val="00455327"/>
    <w:rsid w:val="004E4311"/>
    <w:rsid w:val="0050451F"/>
    <w:rsid w:val="00551C7A"/>
    <w:rsid w:val="0056494D"/>
    <w:rsid w:val="00574A63"/>
    <w:rsid w:val="005917C3"/>
    <w:rsid w:val="005A117E"/>
    <w:rsid w:val="005C60F2"/>
    <w:rsid w:val="005C6AEA"/>
    <w:rsid w:val="00651528"/>
    <w:rsid w:val="006A01B4"/>
    <w:rsid w:val="006C7552"/>
    <w:rsid w:val="006F4CEE"/>
    <w:rsid w:val="00701AAA"/>
    <w:rsid w:val="00702297"/>
    <w:rsid w:val="00764CD3"/>
    <w:rsid w:val="007765E8"/>
    <w:rsid w:val="00786713"/>
    <w:rsid w:val="0078733A"/>
    <w:rsid w:val="0079371B"/>
    <w:rsid w:val="007A51D8"/>
    <w:rsid w:val="007B1659"/>
    <w:rsid w:val="007F0B9F"/>
    <w:rsid w:val="007F4BF8"/>
    <w:rsid w:val="008020CC"/>
    <w:rsid w:val="00816AE1"/>
    <w:rsid w:val="00872610"/>
    <w:rsid w:val="008C3D21"/>
    <w:rsid w:val="0091646A"/>
    <w:rsid w:val="00965FC5"/>
    <w:rsid w:val="00983E1C"/>
    <w:rsid w:val="009940F1"/>
    <w:rsid w:val="009C66A4"/>
    <w:rsid w:val="009D427D"/>
    <w:rsid w:val="009D788A"/>
    <w:rsid w:val="009E72E3"/>
    <w:rsid w:val="00A5158F"/>
    <w:rsid w:val="00A5335B"/>
    <w:rsid w:val="00A63721"/>
    <w:rsid w:val="00A71492"/>
    <w:rsid w:val="00A9385C"/>
    <w:rsid w:val="00A95AC0"/>
    <w:rsid w:val="00AC7D8A"/>
    <w:rsid w:val="00AF464D"/>
    <w:rsid w:val="00B03725"/>
    <w:rsid w:val="00B13A22"/>
    <w:rsid w:val="00B23355"/>
    <w:rsid w:val="00B33213"/>
    <w:rsid w:val="00B37F29"/>
    <w:rsid w:val="00B643F1"/>
    <w:rsid w:val="00BB306F"/>
    <w:rsid w:val="00BD1916"/>
    <w:rsid w:val="00BD37C2"/>
    <w:rsid w:val="00BF4423"/>
    <w:rsid w:val="00C05C9C"/>
    <w:rsid w:val="00C11720"/>
    <w:rsid w:val="00C95B68"/>
    <w:rsid w:val="00CC3E5F"/>
    <w:rsid w:val="00CD6A80"/>
    <w:rsid w:val="00CE3C5D"/>
    <w:rsid w:val="00CF2917"/>
    <w:rsid w:val="00D439B4"/>
    <w:rsid w:val="00D773DF"/>
    <w:rsid w:val="00DC1508"/>
    <w:rsid w:val="00DD3851"/>
    <w:rsid w:val="00DF6349"/>
    <w:rsid w:val="00DF7105"/>
    <w:rsid w:val="00E20702"/>
    <w:rsid w:val="00E36388"/>
    <w:rsid w:val="00E70069"/>
    <w:rsid w:val="00ED6D5B"/>
    <w:rsid w:val="00F044AC"/>
    <w:rsid w:val="00F0583B"/>
    <w:rsid w:val="00F30CEA"/>
    <w:rsid w:val="00F35A2A"/>
    <w:rsid w:val="00F91A36"/>
    <w:rsid w:val="00FF5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DEEA1"/>
  <w15:chartTrackingRefBased/>
  <w15:docId w15:val="{E11A6B3C-F87A-434B-B5E4-A19CB1257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903"/>
    <w:pPr>
      <w:jc w:val="both"/>
    </w:pPr>
    <w:rPr>
      <w:rFonts w:ascii="Times New Roman" w:eastAsia="Times New Roman" w:hAnsi="Times New Roman"/>
      <w:szCs w:val="22"/>
    </w:rPr>
  </w:style>
  <w:style w:type="paragraph" w:styleId="Heading1">
    <w:name w:val="heading 1"/>
    <w:basedOn w:val="Normal"/>
    <w:next w:val="Normal"/>
    <w:link w:val="Heading1Char"/>
    <w:autoRedefine/>
    <w:uiPriority w:val="9"/>
    <w:qFormat/>
    <w:rsid w:val="0078733A"/>
    <w:pPr>
      <w:keepNext/>
      <w:keepLines/>
      <w:numPr>
        <w:numId w:val="1"/>
      </w:numPr>
      <w:spacing w:before="240" w:after="240"/>
      <w:outlineLvl w:val="0"/>
    </w:pPr>
    <w:rPr>
      <w:b/>
      <w:sz w:val="36"/>
      <w:szCs w:val="32"/>
    </w:rPr>
  </w:style>
  <w:style w:type="paragraph" w:styleId="Heading2">
    <w:name w:val="heading 2"/>
    <w:basedOn w:val="Normal"/>
    <w:next w:val="Normal"/>
    <w:link w:val="Heading2Char"/>
    <w:autoRedefine/>
    <w:uiPriority w:val="9"/>
    <w:unhideWhenUsed/>
    <w:qFormat/>
    <w:rsid w:val="00B33213"/>
    <w:pPr>
      <w:keepNext/>
      <w:keepLines/>
      <w:spacing w:before="160" w:after="120"/>
      <w:outlineLvl w:val="1"/>
    </w:pPr>
    <w:rPr>
      <w:b/>
      <w:sz w:val="32"/>
      <w:szCs w:val="26"/>
    </w:rPr>
  </w:style>
  <w:style w:type="paragraph" w:styleId="Heading3">
    <w:name w:val="heading 3"/>
    <w:basedOn w:val="Normal"/>
    <w:next w:val="Normal"/>
    <w:link w:val="Heading3Char"/>
    <w:autoRedefine/>
    <w:uiPriority w:val="9"/>
    <w:unhideWhenUsed/>
    <w:qFormat/>
    <w:rsid w:val="00CF2917"/>
    <w:pPr>
      <w:keepNext/>
      <w:keepLines/>
      <w:numPr>
        <w:ilvl w:val="2"/>
        <w:numId w:val="1"/>
      </w:numPr>
      <w:spacing w:before="160" w:after="120"/>
      <w:outlineLvl w:val="2"/>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BF4423"/>
  </w:style>
  <w:style w:type="character" w:customStyle="1" w:styleId="NoSpacingChar">
    <w:name w:val="No Spacing Char"/>
    <w:link w:val="NoSpacing"/>
    <w:uiPriority w:val="1"/>
    <w:rsid w:val="00BF4423"/>
    <w:rPr>
      <w:rFonts w:ascii="Calibri" w:eastAsia="Times New Roman" w:hAnsi="Calibri" w:cs="Times New Roman"/>
    </w:rPr>
  </w:style>
  <w:style w:type="character" w:customStyle="1" w:styleId="Heading1Char">
    <w:name w:val="Heading 1 Char"/>
    <w:link w:val="Heading1"/>
    <w:uiPriority w:val="9"/>
    <w:rsid w:val="0078733A"/>
    <w:rPr>
      <w:rFonts w:ascii="Times New Roman" w:eastAsia="Times New Roman" w:hAnsi="Times New Roman"/>
      <w:b/>
      <w:sz w:val="36"/>
      <w:szCs w:val="32"/>
    </w:rPr>
  </w:style>
  <w:style w:type="character" w:customStyle="1" w:styleId="Heading2Char">
    <w:name w:val="Heading 2 Char"/>
    <w:link w:val="Heading2"/>
    <w:uiPriority w:val="9"/>
    <w:rsid w:val="00B33213"/>
    <w:rPr>
      <w:rFonts w:ascii="Times New Roman" w:eastAsia="Times New Roman" w:hAnsi="Times New Roman"/>
      <w:b/>
      <w:sz w:val="32"/>
      <w:szCs w:val="26"/>
    </w:rPr>
  </w:style>
  <w:style w:type="character" w:customStyle="1" w:styleId="Heading3Char">
    <w:name w:val="Heading 3 Char"/>
    <w:link w:val="Heading3"/>
    <w:uiPriority w:val="9"/>
    <w:rsid w:val="00CF2917"/>
    <w:rPr>
      <w:rFonts w:ascii="Times New Roman" w:eastAsia="Times New Roman" w:hAnsi="Times New Roman"/>
      <w:b/>
      <w:sz w:val="28"/>
      <w:szCs w:val="24"/>
    </w:rPr>
  </w:style>
  <w:style w:type="paragraph" w:styleId="TOCHeading">
    <w:name w:val="TOC Heading"/>
    <w:basedOn w:val="Heading1"/>
    <w:next w:val="Normal"/>
    <w:uiPriority w:val="39"/>
    <w:unhideWhenUsed/>
    <w:qFormat/>
    <w:rsid w:val="00BF4423"/>
    <w:pPr>
      <w:spacing w:line="259" w:lineRule="auto"/>
      <w:outlineLvl w:val="9"/>
    </w:pPr>
    <w:rPr>
      <w:rFonts w:ascii="Calibri Light" w:hAnsi="Calibri Light"/>
      <w:color w:val="2E74B5"/>
      <w:sz w:val="32"/>
    </w:rPr>
  </w:style>
  <w:style w:type="paragraph" w:styleId="TOC1">
    <w:name w:val="toc 1"/>
    <w:basedOn w:val="Normal"/>
    <w:next w:val="Normal"/>
    <w:autoRedefine/>
    <w:uiPriority w:val="39"/>
    <w:unhideWhenUsed/>
    <w:rsid w:val="00BF4423"/>
    <w:pPr>
      <w:spacing w:after="100"/>
    </w:pPr>
  </w:style>
  <w:style w:type="paragraph" w:styleId="TOC2">
    <w:name w:val="toc 2"/>
    <w:basedOn w:val="Normal"/>
    <w:next w:val="Normal"/>
    <w:autoRedefine/>
    <w:uiPriority w:val="39"/>
    <w:unhideWhenUsed/>
    <w:rsid w:val="00BF4423"/>
    <w:pPr>
      <w:spacing w:after="100"/>
      <w:ind w:left="220"/>
    </w:pPr>
  </w:style>
  <w:style w:type="paragraph" w:styleId="TOC3">
    <w:name w:val="toc 3"/>
    <w:basedOn w:val="Normal"/>
    <w:next w:val="Normal"/>
    <w:autoRedefine/>
    <w:uiPriority w:val="39"/>
    <w:unhideWhenUsed/>
    <w:rsid w:val="00BF4423"/>
    <w:pPr>
      <w:spacing w:after="100"/>
      <w:ind w:left="440"/>
    </w:pPr>
  </w:style>
  <w:style w:type="character" w:styleId="Hyperlink">
    <w:name w:val="Hyperlink"/>
    <w:uiPriority w:val="99"/>
    <w:unhideWhenUsed/>
    <w:rsid w:val="00BF4423"/>
    <w:rPr>
      <w:color w:val="0563C1"/>
      <w:u w:val="single"/>
    </w:rPr>
  </w:style>
  <w:style w:type="paragraph" w:styleId="Header">
    <w:name w:val="header"/>
    <w:basedOn w:val="Normal"/>
    <w:link w:val="HeaderChar"/>
    <w:uiPriority w:val="99"/>
    <w:unhideWhenUsed/>
    <w:rsid w:val="00BD37C2"/>
    <w:pPr>
      <w:tabs>
        <w:tab w:val="center" w:pos="4680"/>
        <w:tab w:val="right" w:pos="9360"/>
      </w:tabs>
    </w:pPr>
  </w:style>
  <w:style w:type="character" w:customStyle="1" w:styleId="HeaderChar">
    <w:name w:val="Header Char"/>
    <w:link w:val="Header"/>
    <w:uiPriority w:val="99"/>
    <w:rsid w:val="00BD37C2"/>
    <w:rPr>
      <w:rFonts w:ascii="Times New Roman" w:eastAsia="Times New Roman" w:hAnsi="Times New Roman" w:cs="Times New Roman"/>
    </w:rPr>
  </w:style>
  <w:style w:type="paragraph" w:styleId="Footer">
    <w:name w:val="footer"/>
    <w:basedOn w:val="Normal"/>
    <w:link w:val="FooterChar"/>
    <w:uiPriority w:val="99"/>
    <w:unhideWhenUsed/>
    <w:rsid w:val="00BD37C2"/>
    <w:pPr>
      <w:tabs>
        <w:tab w:val="center" w:pos="4680"/>
        <w:tab w:val="right" w:pos="9360"/>
      </w:tabs>
    </w:pPr>
  </w:style>
  <w:style w:type="character" w:customStyle="1" w:styleId="FooterChar">
    <w:name w:val="Footer Char"/>
    <w:link w:val="Footer"/>
    <w:uiPriority w:val="99"/>
    <w:rsid w:val="00BD37C2"/>
    <w:rPr>
      <w:rFonts w:ascii="Times New Roman" w:eastAsia="Times New Roman" w:hAnsi="Times New Roman" w:cs="Times New Roman"/>
    </w:rPr>
  </w:style>
  <w:style w:type="table" w:styleId="TableGrid">
    <w:name w:val="Table Grid"/>
    <w:basedOn w:val="TableNormal"/>
    <w:uiPriority w:val="39"/>
    <w:rsid w:val="000F1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B4555"/>
    <w:rPr>
      <w:rFonts w:cs="Times New Roman"/>
      <w:b/>
    </w:rPr>
  </w:style>
  <w:style w:type="paragraph" w:styleId="NormalWeb">
    <w:name w:val="Normal (Web)"/>
    <w:basedOn w:val="Normal"/>
    <w:uiPriority w:val="99"/>
    <w:rsid w:val="000B4555"/>
    <w:pPr>
      <w:spacing w:before="100" w:beforeAutospacing="1" w:after="100" w:afterAutospacing="1"/>
      <w:jc w:val="left"/>
    </w:pPr>
    <w:rPr>
      <w:sz w:val="24"/>
      <w:szCs w:val="24"/>
    </w:rPr>
  </w:style>
  <w:style w:type="paragraph" w:styleId="ListParagraph">
    <w:name w:val="List Paragraph"/>
    <w:basedOn w:val="Normal"/>
    <w:uiPriority w:val="34"/>
    <w:qFormat/>
    <w:rsid w:val="00366903"/>
    <w:pPr>
      <w:spacing w:after="200" w:line="276" w:lineRule="auto"/>
      <w:ind w:left="720"/>
      <w:contextualSpacing/>
      <w:jc w:val="left"/>
    </w:pPr>
  </w:style>
  <w:style w:type="paragraph" w:styleId="BalloonText">
    <w:name w:val="Balloon Text"/>
    <w:basedOn w:val="Normal"/>
    <w:link w:val="BalloonTextChar"/>
    <w:uiPriority w:val="99"/>
    <w:semiHidden/>
    <w:unhideWhenUsed/>
    <w:rsid w:val="00440E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0EF6"/>
    <w:rPr>
      <w:rFonts w:ascii="Segoe UI" w:eastAsia="Times New Roman" w:hAnsi="Segoe UI" w:cs="Segoe UI"/>
      <w:sz w:val="18"/>
      <w:szCs w:val="18"/>
    </w:rPr>
  </w:style>
  <w:style w:type="paragraph" w:styleId="Caption">
    <w:name w:val="caption"/>
    <w:basedOn w:val="Normal"/>
    <w:next w:val="Normal"/>
    <w:uiPriority w:val="35"/>
    <w:unhideWhenUsed/>
    <w:qFormat/>
    <w:rsid w:val="00C95B6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0.pn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image" Target="media/image18.png"/><Relationship Id="rId21" Type="http://schemas.openxmlformats.org/officeDocument/2006/relationships/image" Target="media/image80.png"/><Relationship Id="rId34" Type="http://schemas.openxmlformats.org/officeDocument/2006/relationships/image" Target="media/image16.png"/><Relationship Id="rId42" Type="http://schemas.openxmlformats.org/officeDocument/2006/relationships/image" Target="media/image190.png"/><Relationship Id="rId47" Type="http://schemas.openxmlformats.org/officeDocument/2006/relationships/image" Target="media/image24.png"/><Relationship Id="rId50" Type="http://schemas.openxmlformats.org/officeDocument/2006/relationships/image" Target="media/image230.png"/><Relationship Id="rId55" Type="http://schemas.openxmlformats.org/officeDocument/2006/relationships/image" Target="media/image250.png"/><Relationship Id="rId63" Type="http://schemas.openxmlformats.org/officeDocument/2006/relationships/image" Target="media/image31.png"/><Relationship Id="rId68"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340.png"/><Relationship Id="rId2" Type="http://schemas.openxmlformats.org/officeDocument/2006/relationships/numbering" Target="numbering.xml"/><Relationship Id="rId16" Type="http://schemas.openxmlformats.org/officeDocument/2006/relationships/image" Target="media/image50.png"/><Relationship Id="rId29" Type="http://schemas.openxmlformats.org/officeDocument/2006/relationships/image" Target="media/image120.png"/><Relationship Id="rId11" Type="http://schemas.openxmlformats.org/officeDocument/2006/relationships/image" Target="media/image4.png"/><Relationship Id="rId24" Type="http://schemas.openxmlformats.org/officeDocument/2006/relationships/image" Target="media/image90.png"/><Relationship Id="rId32" Type="http://schemas.openxmlformats.org/officeDocument/2006/relationships/image" Target="media/image14.png"/><Relationship Id="rId37" Type="http://schemas.openxmlformats.org/officeDocument/2006/relationships/image" Target="media/image160.png"/><Relationship Id="rId40" Type="http://schemas.openxmlformats.org/officeDocument/2006/relationships/image" Target="media/image180.png"/><Relationship Id="rId45" Type="http://schemas.openxmlformats.org/officeDocument/2006/relationships/image" Target="media/image22.png"/><Relationship Id="rId53" Type="http://schemas.openxmlformats.org/officeDocument/2006/relationships/image" Target="media/image26.png"/><Relationship Id="rId58" Type="http://schemas.openxmlformats.org/officeDocument/2006/relationships/image" Target="media/image28.png"/><Relationship Id="rId66" Type="http://schemas.openxmlformats.org/officeDocument/2006/relationships/image" Target="media/image310.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10.png"/><Relationship Id="rId36" Type="http://schemas.openxmlformats.org/officeDocument/2006/relationships/image" Target="media/image150.png"/><Relationship Id="rId49" Type="http://schemas.openxmlformats.org/officeDocument/2006/relationships/image" Target="media/image220.png"/><Relationship Id="rId57" Type="http://schemas.openxmlformats.org/officeDocument/2006/relationships/image" Target="media/image270.png"/><Relationship Id="rId61" Type="http://schemas.openxmlformats.org/officeDocument/2006/relationships/image" Target="media/image290.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30.png"/><Relationship Id="rId44" Type="http://schemas.openxmlformats.org/officeDocument/2006/relationships/image" Target="media/image21.png"/><Relationship Id="rId52" Type="http://schemas.openxmlformats.org/officeDocument/2006/relationships/image" Target="media/image25.png"/><Relationship Id="rId60" Type="http://schemas.openxmlformats.org/officeDocument/2006/relationships/image" Target="media/image280.png"/><Relationship Id="rId65" Type="http://schemas.openxmlformats.org/officeDocument/2006/relationships/image" Target="media/image300.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0.png"/><Relationship Id="rId48" Type="http://schemas.openxmlformats.org/officeDocument/2006/relationships/image" Target="media/image210.png"/><Relationship Id="rId56" Type="http://schemas.openxmlformats.org/officeDocument/2006/relationships/image" Target="media/image260.png"/><Relationship Id="rId64" Type="http://schemas.openxmlformats.org/officeDocument/2006/relationships/image" Target="media/image32.png"/><Relationship Id="rId69"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image" Target="media/image240.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5.png"/><Relationship Id="rId17" Type="http://schemas.openxmlformats.org/officeDocument/2006/relationships/image" Target="media/image60.png"/><Relationship Id="rId25" Type="http://schemas.openxmlformats.org/officeDocument/2006/relationships/image" Target="media/image100.png"/><Relationship Id="rId33" Type="http://schemas.openxmlformats.org/officeDocument/2006/relationships/image" Target="media/image15.png"/><Relationship Id="rId38" Type="http://schemas.openxmlformats.org/officeDocument/2006/relationships/image" Target="media/image170.png"/><Relationship Id="rId46" Type="http://schemas.openxmlformats.org/officeDocument/2006/relationships/image" Target="media/image23.png"/><Relationship Id="rId59" Type="http://schemas.openxmlformats.org/officeDocument/2006/relationships/image" Target="media/image29.png"/><Relationship Id="rId67" Type="http://schemas.openxmlformats.org/officeDocument/2006/relationships/image" Target="media/image320.png"/><Relationship Id="rId20" Type="http://schemas.openxmlformats.org/officeDocument/2006/relationships/image" Target="media/image70.png"/><Relationship Id="rId41" Type="http://schemas.openxmlformats.org/officeDocument/2006/relationships/image" Target="media/image19.png"/><Relationship Id="rId54" Type="http://schemas.openxmlformats.org/officeDocument/2006/relationships/image" Target="media/image27.png"/><Relationship Id="rId62" Type="http://schemas.openxmlformats.org/officeDocument/2006/relationships/image" Target="media/image30.png"/><Relationship Id="rId70" Type="http://schemas.openxmlformats.org/officeDocument/2006/relationships/image" Target="media/image33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cuments\Custom%20Office%20Templates\DBla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8D381-D0D0-440D-8E80-587256BD6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DBlab</Template>
  <TotalTime>0</TotalTime>
  <Pages>15</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6630</CharactersWithSpaces>
  <SharedDoc>false</SharedDoc>
  <HLinks>
    <vt:vector size="36" baseType="variant">
      <vt:variant>
        <vt:i4>1179703</vt:i4>
      </vt:variant>
      <vt:variant>
        <vt:i4>32</vt:i4>
      </vt:variant>
      <vt:variant>
        <vt:i4>0</vt:i4>
      </vt:variant>
      <vt:variant>
        <vt:i4>5</vt:i4>
      </vt:variant>
      <vt:variant>
        <vt:lpwstr/>
      </vt:variant>
      <vt:variant>
        <vt:lpwstr>_Toc421034138</vt:lpwstr>
      </vt:variant>
      <vt:variant>
        <vt:i4>1179703</vt:i4>
      </vt:variant>
      <vt:variant>
        <vt:i4>26</vt:i4>
      </vt:variant>
      <vt:variant>
        <vt:i4>0</vt:i4>
      </vt:variant>
      <vt:variant>
        <vt:i4>5</vt:i4>
      </vt:variant>
      <vt:variant>
        <vt:lpwstr/>
      </vt:variant>
      <vt:variant>
        <vt:lpwstr>_Toc421034137</vt:lpwstr>
      </vt:variant>
      <vt:variant>
        <vt:i4>1179703</vt:i4>
      </vt:variant>
      <vt:variant>
        <vt:i4>20</vt:i4>
      </vt:variant>
      <vt:variant>
        <vt:i4>0</vt:i4>
      </vt:variant>
      <vt:variant>
        <vt:i4>5</vt:i4>
      </vt:variant>
      <vt:variant>
        <vt:lpwstr/>
      </vt:variant>
      <vt:variant>
        <vt:lpwstr>_Toc421034136</vt:lpwstr>
      </vt:variant>
      <vt:variant>
        <vt:i4>1179703</vt:i4>
      </vt:variant>
      <vt:variant>
        <vt:i4>14</vt:i4>
      </vt:variant>
      <vt:variant>
        <vt:i4>0</vt:i4>
      </vt:variant>
      <vt:variant>
        <vt:i4>5</vt:i4>
      </vt:variant>
      <vt:variant>
        <vt:lpwstr/>
      </vt:variant>
      <vt:variant>
        <vt:lpwstr>_Toc421034135</vt:lpwstr>
      </vt:variant>
      <vt:variant>
        <vt:i4>1179703</vt:i4>
      </vt:variant>
      <vt:variant>
        <vt:i4>8</vt:i4>
      </vt:variant>
      <vt:variant>
        <vt:i4>0</vt:i4>
      </vt:variant>
      <vt:variant>
        <vt:i4>5</vt:i4>
      </vt:variant>
      <vt:variant>
        <vt:lpwstr/>
      </vt:variant>
      <vt:variant>
        <vt:lpwstr>_Toc421034134</vt:lpwstr>
      </vt:variant>
      <vt:variant>
        <vt:i4>1179703</vt:i4>
      </vt:variant>
      <vt:variant>
        <vt:i4>2</vt:i4>
      </vt:variant>
      <vt:variant>
        <vt:i4>0</vt:i4>
      </vt:variant>
      <vt:variant>
        <vt:i4>5</vt:i4>
      </vt:variant>
      <vt:variant>
        <vt:lpwstr/>
      </vt:variant>
      <vt:variant>
        <vt:lpwstr>_Toc421034133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Muhammad Ahmed</cp:lastModifiedBy>
  <cp:revision>2</cp:revision>
  <dcterms:created xsi:type="dcterms:W3CDTF">2023-09-08T10:18:00Z</dcterms:created>
  <dcterms:modified xsi:type="dcterms:W3CDTF">2023-09-08T10:18:00Z</dcterms:modified>
</cp:coreProperties>
</file>